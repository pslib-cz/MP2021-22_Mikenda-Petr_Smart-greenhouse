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34422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36"/>
          <w:szCs w:val="36"/>
        </w:rPr>
      </w:pPr>
    </w:p>
    <w:p w14:paraId="5469A571" w14:textId="77777777" w:rsidR="001A42CB" w:rsidRPr="009A29A3" w:rsidRDefault="001A42CB" w:rsidP="001A42CB">
      <w:pPr>
        <w:pStyle w:val="Default"/>
        <w:jc w:val="center"/>
        <w:rPr>
          <w:color w:val="auto"/>
          <w:sz w:val="36"/>
          <w:szCs w:val="36"/>
        </w:rPr>
      </w:pPr>
      <w:r w:rsidRPr="009A29A3">
        <w:rPr>
          <w:b/>
          <w:bCs/>
          <w:color w:val="auto"/>
          <w:sz w:val="36"/>
          <w:szCs w:val="36"/>
        </w:rPr>
        <w:t>STŘEDOŠKOLSKÁ ODBORNÁ ČINNOST</w:t>
      </w:r>
    </w:p>
    <w:p w14:paraId="73FCB8C3" w14:textId="77777777" w:rsidR="001A42CB" w:rsidRPr="009A29A3" w:rsidRDefault="001A42CB" w:rsidP="001A42CB">
      <w:pPr>
        <w:pStyle w:val="Default"/>
        <w:rPr>
          <w:b/>
          <w:bCs/>
          <w:color w:val="auto"/>
          <w:sz w:val="23"/>
          <w:szCs w:val="23"/>
        </w:rPr>
      </w:pPr>
    </w:p>
    <w:p w14:paraId="41491371" w14:textId="77777777" w:rsidR="001A42CB" w:rsidRPr="009A29A3" w:rsidRDefault="001A42CB" w:rsidP="001A42CB">
      <w:pPr>
        <w:pStyle w:val="Default"/>
        <w:jc w:val="center"/>
        <w:rPr>
          <w:b/>
          <w:color w:val="auto"/>
          <w:sz w:val="28"/>
          <w:szCs w:val="28"/>
        </w:rPr>
      </w:pPr>
      <w:r w:rsidRPr="009A29A3">
        <w:rPr>
          <w:b/>
          <w:bCs/>
          <w:color w:val="auto"/>
          <w:sz w:val="28"/>
          <w:szCs w:val="28"/>
        </w:rPr>
        <w:t>Obor č. 18: Informatika</w:t>
      </w:r>
    </w:p>
    <w:p w14:paraId="2B7BA09B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40CD29E2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19CC9932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591DE1B0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A680490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383EA2C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66BB5600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3BDF2ACC" w14:textId="77777777" w:rsidR="001A42CB" w:rsidRPr="009A29A3" w:rsidRDefault="001A42CB" w:rsidP="001A42CB">
      <w:pPr>
        <w:pStyle w:val="Default"/>
        <w:jc w:val="center"/>
        <w:rPr>
          <w:color w:val="auto"/>
          <w:sz w:val="40"/>
          <w:szCs w:val="40"/>
        </w:rPr>
      </w:pPr>
      <w:r w:rsidRPr="009A29A3">
        <w:rPr>
          <w:b/>
          <w:bCs/>
          <w:color w:val="auto"/>
          <w:sz w:val="40"/>
          <w:szCs w:val="40"/>
        </w:rPr>
        <w:t>Chytrý skleník</w:t>
      </w:r>
    </w:p>
    <w:p w14:paraId="7B79A40E" w14:textId="77777777" w:rsidR="001A42CB" w:rsidRPr="009A29A3" w:rsidRDefault="001A42CB" w:rsidP="001A42CB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14:paraId="0497A606" w14:textId="77777777" w:rsidR="001A42CB" w:rsidRPr="009A29A3" w:rsidRDefault="001A42CB" w:rsidP="001A42CB">
      <w:pPr>
        <w:pStyle w:val="Default"/>
        <w:jc w:val="center"/>
        <w:rPr>
          <w:color w:val="auto"/>
          <w:sz w:val="40"/>
          <w:szCs w:val="40"/>
        </w:rPr>
      </w:pPr>
      <w:r w:rsidRPr="009A29A3">
        <w:rPr>
          <w:b/>
          <w:bCs/>
          <w:color w:val="auto"/>
          <w:sz w:val="40"/>
          <w:szCs w:val="40"/>
        </w:rPr>
        <w:t>Smart greenhouse</w:t>
      </w:r>
    </w:p>
    <w:p w14:paraId="48C8EE40" w14:textId="77777777" w:rsidR="001A42CB" w:rsidRPr="009A29A3" w:rsidRDefault="001A42CB" w:rsidP="001A42CB">
      <w:pPr>
        <w:pStyle w:val="Default"/>
        <w:rPr>
          <w:b/>
          <w:bCs/>
          <w:color w:val="auto"/>
          <w:sz w:val="28"/>
          <w:szCs w:val="28"/>
        </w:rPr>
      </w:pPr>
    </w:p>
    <w:p w14:paraId="5F68DE52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5525DE28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28C893BA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31D80F54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48D0CB4D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0D14353F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5B4B776B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79313349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6F897B8A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08555F70" w14:textId="77777777" w:rsidR="001A42CB" w:rsidRPr="009A29A3" w:rsidRDefault="001A42CB" w:rsidP="001A42CB">
      <w:pPr>
        <w:pStyle w:val="Default"/>
        <w:rPr>
          <w:b/>
          <w:bCs/>
          <w:color w:val="auto"/>
          <w:sz w:val="32"/>
          <w:szCs w:val="32"/>
        </w:rPr>
      </w:pPr>
    </w:p>
    <w:p w14:paraId="4E3AFA5E" w14:textId="77777777" w:rsidR="001A42CB" w:rsidRPr="009A29A3" w:rsidRDefault="001A42CB" w:rsidP="001A42CB">
      <w:pPr>
        <w:pStyle w:val="Default"/>
        <w:rPr>
          <w:bCs/>
          <w:color w:val="auto"/>
          <w:sz w:val="32"/>
          <w:szCs w:val="32"/>
        </w:rPr>
      </w:pPr>
      <w:r w:rsidRPr="009A29A3">
        <w:rPr>
          <w:b/>
          <w:bCs/>
          <w:color w:val="auto"/>
          <w:sz w:val="32"/>
          <w:szCs w:val="32"/>
        </w:rPr>
        <w:t xml:space="preserve">Autoři: </w:t>
      </w:r>
      <w:r w:rsidRPr="009A29A3">
        <w:rPr>
          <w:bCs/>
          <w:color w:val="auto"/>
          <w:sz w:val="32"/>
          <w:szCs w:val="32"/>
        </w:rPr>
        <w:t>Petr Mikenda</w:t>
      </w:r>
    </w:p>
    <w:p w14:paraId="47A3C835" w14:textId="77777777" w:rsidR="001A42CB" w:rsidRPr="009A29A3" w:rsidRDefault="001A42CB" w:rsidP="001A42CB">
      <w:pPr>
        <w:pStyle w:val="Default"/>
        <w:rPr>
          <w:rFonts w:ascii="Calibri" w:eastAsia="Times New Roman" w:hAnsi="Calibri" w:cs="Arial"/>
          <w:bCs/>
          <w:color w:val="auto"/>
          <w:kern w:val="32"/>
          <w:sz w:val="32"/>
          <w:lang w:eastAsia="cs-CZ"/>
        </w:rPr>
      </w:pPr>
      <w:r w:rsidRPr="009A29A3">
        <w:rPr>
          <w:b/>
          <w:bCs/>
          <w:color w:val="auto"/>
          <w:sz w:val="32"/>
          <w:szCs w:val="32"/>
        </w:rPr>
        <w:t xml:space="preserve">Škola: </w:t>
      </w:r>
      <w:r w:rsidRPr="009A29A3">
        <w:rPr>
          <w:bCs/>
          <w:color w:val="auto"/>
          <w:sz w:val="32"/>
          <w:szCs w:val="32"/>
        </w:rPr>
        <w:t>Střední průmyslová škola strojní a elektrotechnická a Vyšší odborná škola, Liberec 1, Masarykova 3, příspěvková organizace; Masarykova 3, 460 01 Liberec 1</w:t>
      </w:r>
    </w:p>
    <w:p w14:paraId="71446DD8" w14:textId="77777777" w:rsidR="001A42CB" w:rsidRPr="009A29A3" w:rsidRDefault="001A42CB" w:rsidP="001A42CB">
      <w:pPr>
        <w:pStyle w:val="Default"/>
        <w:rPr>
          <w:bCs/>
          <w:color w:val="auto"/>
          <w:sz w:val="32"/>
          <w:szCs w:val="32"/>
        </w:rPr>
      </w:pPr>
      <w:r w:rsidRPr="009A29A3">
        <w:rPr>
          <w:b/>
          <w:bCs/>
          <w:color w:val="auto"/>
          <w:sz w:val="32"/>
          <w:szCs w:val="32"/>
        </w:rPr>
        <w:t xml:space="preserve">Kraj: </w:t>
      </w:r>
      <w:r w:rsidRPr="009A29A3">
        <w:rPr>
          <w:bCs/>
          <w:color w:val="auto"/>
          <w:sz w:val="32"/>
          <w:szCs w:val="32"/>
        </w:rPr>
        <w:t>Liberecký kraj</w:t>
      </w:r>
    </w:p>
    <w:p w14:paraId="6936FA71" w14:textId="77777777" w:rsidR="001A42CB" w:rsidRPr="009A29A3" w:rsidRDefault="001A42CB" w:rsidP="001A42CB">
      <w:pPr>
        <w:pStyle w:val="Default"/>
        <w:rPr>
          <w:bCs/>
          <w:color w:val="auto"/>
          <w:sz w:val="32"/>
          <w:szCs w:val="32"/>
        </w:rPr>
      </w:pPr>
      <w:r w:rsidRPr="009A29A3">
        <w:rPr>
          <w:b/>
          <w:bCs/>
          <w:color w:val="auto"/>
          <w:sz w:val="32"/>
          <w:szCs w:val="32"/>
        </w:rPr>
        <w:t xml:space="preserve">Konzultant: </w:t>
      </w:r>
      <w:r>
        <w:rPr>
          <w:bCs/>
          <w:color w:val="auto"/>
          <w:sz w:val="32"/>
          <w:szCs w:val="32"/>
        </w:rPr>
        <w:t>Ing. Marek Pospíchal</w:t>
      </w:r>
    </w:p>
    <w:p w14:paraId="7D32AE5E" w14:textId="77777777" w:rsidR="001A42CB" w:rsidRPr="009A29A3" w:rsidRDefault="001A42CB" w:rsidP="001A42CB"/>
    <w:p w14:paraId="4A750951" w14:textId="2C6CE6CE" w:rsidR="00E61671" w:rsidRDefault="001A42CB" w:rsidP="00BB3E3F">
      <w:pPr>
        <w:ind w:firstLine="0"/>
      </w:pPr>
      <w:r w:rsidRPr="009A29A3">
        <w:t>Liberec 2022</w:t>
      </w:r>
    </w:p>
    <w:p w14:paraId="401EFB66" w14:textId="3731255B" w:rsidR="00E61671" w:rsidRDefault="00E61671">
      <w:pPr>
        <w:spacing w:before="0" w:after="160" w:line="259" w:lineRule="auto"/>
        <w:ind w:firstLine="0"/>
        <w:jc w:val="left"/>
        <w:rPr>
          <w:rFonts w:asciiTheme="majorHAnsi" w:eastAsiaTheme="majorEastAsia" w:hAnsiTheme="majorHAnsi" w:cstheme="majorBidi"/>
          <w:sz w:val="40"/>
          <w:szCs w:val="32"/>
        </w:rPr>
      </w:pPr>
      <w:r>
        <w:br w:type="page"/>
      </w:r>
    </w:p>
    <w:p w14:paraId="5856D361" w14:textId="77777777" w:rsidR="00BB3E3F" w:rsidRDefault="00BB3E3F" w:rsidP="00BB3E3F">
      <w:pPr>
        <w:pStyle w:val="Nezaazovannadpis"/>
      </w:pPr>
      <w:r>
        <w:lastRenderedPageBreak/>
        <w:t>Anotace</w:t>
      </w:r>
    </w:p>
    <w:p w14:paraId="15F803A3" w14:textId="77777777" w:rsidR="00BB3E3F" w:rsidRDefault="00BB3E3F" w:rsidP="00BB3E3F">
      <w:pPr>
        <w:pStyle w:val="Sta"/>
      </w:pPr>
      <w:r w:rsidRPr="00BC182C">
        <w:t>Práce se zabývá vytvoření chytrého skleníku s možností vzdáleného přístupu. Výsledkem bude funkční prototyp řídící jedno</w:t>
      </w:r>
      <w:r>
        <w:t>t</w:t>
      </w:r>
      <w:r w:rsidRPr="00BC182C">
        <w:t xml:space="preserve">ky společně s potřebnými senzory a akčními členy. </w:t>
      </w:r>
      <w:r>
        <w:t>Práce pojednává převážně</w:t>
      </w:r>
      <w:r w:rsidRPr="00BC182C">
        <w:t xml:space="preserve"> </w:t>
      </w:r>
      <w:r>
        <w:t>o odolnosti</w:t>
      </w:r>
      <w:r w:rsidRPr="00BC182C">
        <w:t xml:space="preserve"> proti poruchám a zneužitím.</w:t>
      </w:r>
    </w:p>
    <w:p w14:paraId="66B03E0F" w14:textId="77777777" w:rsidR="00BB3E3F" w:rsidRPr="00341B93" w:rsidRDefault="00BB3E3F" w:rsidP="00BB3E3F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1249A7FC" w14:textId="77777777" w:rsidR="00BB3E3F" w:rsidRDefault="00BB3E3F" w:rsidP="00BB3E3F">
      <w:pPr>
        <w:rPr>
          <w:lang w:val="en-GB"/>
        </w:rPr>
      </w:pPr>
      <w:r w:rsidRPr="00261C10">
        <w:rPr>
          <w:lang w:val="en-GB"/>
        </w:rPr>
        <w:t>Th</w:t>
      </w:r>
      <w:r>
        <w:rPr>
          <w:lang w:val="en-GB"/>
        </w:rPr>
        <w:t>is</w:t>
      </w:r>
      <w:r w:rsidRPr="00261C10">
        <w:rPr>
          <w:lang w:val="en-GB"/>
        </w:rPr>
        <w:t xml:space="preserve"> work deals with the creation of a smart greenhouse with the possibility of remote access. The result will be a functional prototype of the control unit together with the necessary sensors and actuators. The work will discuss resistance to failures and abuses.</w:t>
      </w:r>
    </w:p>
    <w:p w14:paraId="31E980A1" w14:textId="77777777" w:rsidR="00BB3E3F" w:rsidRPr="00BB3E3F" w:rsidRDefault="00BB3E3F" w:rsidP="00BB3E3F">
      <w:pPr>
        <w:pStyle w:val="Default"/>
        <w:spacing w:after="360"/>
        <w:rPr>
          <w:rFonts w:asciiTheme="majorHAnsi" w:hAnsiTheme="majorHAnsi" w:cstheme="majorHAnsi"/>
          <w:color w:val="auto"/>
          <w:sz w:val="40"/>
          <w:szCs w:val="40"/>
        </w:rPr>
      </w:pPr>
      <w:r w:rsidRPr="00BB3E3F">
        <w:rPr>
          <w:rFonts w:asciiTheme="majorHAnsi" w:hAnsiTheme="majorHAnsi" w:cstheme="majorHAnsi"/>
          <w:color w:val="auto"/>
          <w:sz w:val="40"/>
          <w:szCs w:val="40"/>
        </w:rPr>
        <w:t xml:space="preserve">Prohlášení </w:t>
      </w:r>
    </w:p>
    <w:p w14:paraId="65F8668B" w14:textId="77777777" w:rsidR="00BB3E3F" w:rsidRPr="00BB3E3F" w:rsidRDefault="00BB3E3F" w:rsidP="00BB3E3F">
      <w:pPr>
        <w:pStyle w:val="Default"/>
        <w:spacing w:after="240" w:line="288" w:lineRule="auto"/>
        <w:jc w:val="both"/>
        <w:rPr>
          <w:rFonts w:asciiTheme="minorHAnsi" w:hAnsiTheme="minorHAnsi"/>
          <w:iCs/>
          <w:color w:val="auto"/>
        </w:rPr>
      </w:pPr>
      <w:r w:rsidRPr="00BB3E3F">
        <w:rPr>
          <w:rFonts w:asciiTheme="minorHAnsi" w:hAnsiTheme="minorHAnsi"/>
          <w:iCs/>
          <w:color w:val="auto"/>
        </w:rPr>
        <w:t>Prohlašuji, že jsem svou práci SOČ vypracoval/a samostatně a použil/a jsem pouze prameny a literaturu uvedené v seznamu bibliografických záznamů.</w:t>
      </w:r>
    </w:p>
    <w:p w14:paraId="0582DC55" w14:textId="77777777" w:rsidR="00BB3E3F" w:rsidRPr="00BB3E3F" w:rsidRDefault="00BB3E3F" w:rsidP="00BB3E3F">
      <w:pPr>
        <w:pStyle w:val="Default"/>
        <w:spacing w:after="240" w:line="288" w:lineRule="auto"/>
        <w:jc w:val="both"/>
        <w:rPr>
          <w:rFonts w:asciiTheme="minorHAnsi" w:hAnsiTheme="minorHAnsi"/>
          <w:color w:val="auto"/>
        </w:rPr>
      </w:pPr>
      <w:r w:rsidRPr="00BB3E3F">
        <w:rPr>
          <w:rFonts w:asciiTheme="minorHAnsi" w:hAnsiTheme="minorHAnsi"/>
          <w:iCs/>
          <w:color w:val="auto"/>
        </w:rPr>
        <w:t xml:space="preserve">Prohlašuji, že tištěná verze a elektronická verze soutěžní práce SOČ jsou shodné. </w:t>
      </w:r>
    </w:p>
    <w:p w14:paraId="084B69B2" w14:textId="77777777" w:rsidR="00BB3E3F" w:rsidRPr="00BB3E3F" w:rsidRDefault="00BB3E3F" w:rsidP="00BB3E3F">
      <w:pPr>
        <w:pStyle w:val="Default"/>
        <w:spacing w:after="240" w:line="288" w:lineRule="auto"/>
        <w:jc w:val="both"/>
        <w:rPr>
          <w:rFonts w:asciiTheme="minorHAnsi" w:hAnsiTheme="minorHAnsi"/>
          <w:iCs/>
          <w:color w:val="auto"/>
        </w:rPr>
      </w:pPr>
      <w:r w:rsidRPr="00BB3E3F">
        <w:rPr>
          <w:rFonts w:asciiTheme="minorHAnsi" w:hAnsiTheme="minorHAnsi"/>
          <w:iCs/>
          <w:color w:val="auto"/>
        </w:rPr>
        <w:t xml:space="preserve">Nemám závažný důvod proti zpřístupňování této práce v souladu se zákonem č. 121/2000 Sb., o právu autorském, o právech souvisejících s právem autorským a o změně některých zákonů (autorský zákon) ve znění pozdějších předpisů. </w:t>
      </w:r>
    </w:p>
    <w:p w14:paraId="502289B6" w14:textId="77777777" w:rsidR="00BB3E3F" w:rsidRPr="009A29A3" w:rsidRDefault="00BB3E3F" w:rsidP="00BB3E3F">
      <w:pPr>
        <w:pStyle w:val="Default"/>
        <w:rPr>
          <w:iCs/>
          <w:color w:val="auto"/>
        </w:rPr>
      </w:pPr>
    </w:p>
    <w:p w14:paraId="5809DFDC" w14:textId="77777777" w:rsidR="00BB3E3F" w:rsidRPr="009A29A3" w:rsidRDefault="00BB3E3F" w:rsidP="00BB3E3F">
      <w:pPr>
        <w:pStyle w:val="Default"/>
        <w:rPr>
          <w:iCs/>
          <w:color w:val="auto"/>
        </w:rPr>
      </w:pPr>
    </w:p>
    <w:p w14:paraId="0DDDE579" w14:textId="77777777" w:rsidR="00BB3E3F" w:rsidRPr="009A29A3" w:rsidRDefault="00BB3E3F" w:rsidP="00BB3E3F">
      <w:pPr>
        <w:pStyle w:val="Default"/>
        <w:rPr>
          <w:iCs/>
          <w:color w:val="auto"/>
        </w:rPr>
      </w:pPr>
    </w:p>
    <w:p w14:paraId="14B911AD" w14:textId="77777777" w:rsidR="00BB3E3F" w:rsidRPr="009A29A3" w:rsidRDefault="00BB3E3F" w:rsidP="00BB3E3F">
      <w:pPr>
        <w:pStyle w:val="Default"/>
        <w:rPr>
          <w:iCs/>
          <w:color w:val="auto"/>
        </w:rPr>
      </w:pPr>
      <w:r w:rsidRPr="009A29A3">
        <w:rPr>
          <w:iCs/>
          <w:color w:val="auto"/>
        </w:rPr>
        <w:t>V Liberci dne 15. 3. 2022</w:t>
      </w:r>
      <w:r>
        <w:rPr>
          <w:iCs/>
          <w:color w:val="auto"/>
        </w:rPr>
        <w:tab/>
      </w:r>
      <w:r>
        <w:rPr>
          <w:iCs/>
          <w:color w:val="auto"/>
        </w:rPr>
        <w:tab/>
      </w:r>
      <w:r>
        <w:rPr>
          <w:iCs/>
          <w:color w:val="auto"/>
        </w:rPr>
        <w:tab/>
      </w:r>
      <w:r w:rsidRPr="009A29A3">
        <w:rPr>
          <w:iCs/>
          <w:color w:val="auto"/>
        </w:rPr>
        <w:t>………………………………………………</w:t>
      </w:r>
    </w:p>
    <w:p w14:paraId="504193F5" w14:textId="76A17F90" w:rsidR="00341B93" w:rsidRPr="00BB3E3F" w:rsidRDefault="00BB3E3F" w:rsidP="00BB3E3F">
      <w:pPr>
        <w:pStyle w:val="Default"/>
        <w:rPr>
          <w:color w:val="auto"/>
        </w:rPr>
      </w:pPr>
      <w:r w:rsidRPr="009A29A3">
        <w:rPr>
          <w:iCs/>
          <w:color w:val="auto"/>
        </w:rPr>
        <w:tab/>
      </w:r>
      <w:r w:rsidRPr="009A29A3">
        <w:rPr>
          <w:iCs/>
          <w:color w:val="auto"/>
        </w:rPr>
        <w:tab/>
      </w:r>
      <w:r w:rsidRPr="009A29A3">
        <w:rPr>
          <w:iCs/>
          <w:color w:val="auto"/>
        </w:rPr>
        <w:tab/>
      </w:r>
      <w:r>
        <w:rPr>
          <w:iCs/>
          <w:color w:val="auto"/>
        </w:rPr>
        <w:tab/>
      </w:r>
      <w:r>
        <w:rPr>
          <w:iCs/>
          <w:color w:val="auto"/>
        </w:rPr>
        <w:tab/>
      </w:r>
      <w:r>
        <w:rPr>
          <w:iCs/>
          <w:color w:val="auto"/>
        </w:rPr>
        <w:tab/>
      </w:r>
      <w:r>
        <w:rPr>
          <w:iCs/>
          <w:color w:val="auto"/>
        </w:rPr>
        <w:tab/>
      </w:r>
      <w:r>
        <w:rPr>
          <w:iCs/>
          <w:color w:val="auto"/>
        </w:rPr>
        <w:tab/>
        <w:t>Petr Mikenda</w:t>
      </w:r>
    </w:p>
    <w:p w14:paraId="7ED5F5D2" w14:textId="77777777" w:rsidR="00341B93" w:rsidRDefault="00341B93" w:rsidP="002570DC">
      <w:pPr>
        <w:pStyle w:val="Jmnopodpodpisovmdkem"/>
        <w:sectPr w:rsidR="00341B93" w:rsidSect="00A758D8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714465A2" w14:textId="77777777" w:rsidR="00236BCF" w:rsidRDefault="00236BCF">
          <w:pPr>
            <w:pStyle w:val="Nadpisobsahu"/>
          </w:pPr>
          <w:r>
            <w:t>Obsah</w:t>
          </w:r>
        </w:p>
        <w:p w14:paraId="7D8C295B" w14:textId="24D23225" w:rsidR="00DF2633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213962" w:history="1">
            <w:r w:rsidR="00DF2633" w:rsidRPr="004F54A4">
              <w:rPr>
                <w:rStyle w:val="Hypertextovodkaz"/>
                <w:noProof/>
              </w:rPr>
              <w:t>Úvod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51B7A54" w14:textId="30DAFB30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63" w:history="1">
            <w:r w:rsidR="00DF2633" w:rsidRPr="004F54A4">
              <w:rPr>
                <w:rStyle w:val="Hypertextovodkaz"/>
                <w:noProof/>
              </w:rPr>
              <w:t>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Definice požadavků na klimatické prostředí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A309C25" w14:textId="45C81CAF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64" w:history="1">
            <w:r w:rsidR="00DF2633" w:rsidRPr="004F54A4">
              <w:rPr>
                <w:rStyle w:val="Hypertextovodkaz"/>
                <w:noProof/>
              </w:rPr>
              <w:t>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Návrh hardwarových částí skleníku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5E2F0B1" w14:textId="275D79AC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65" w:history="1">
            <w:r w:rsidR="00DF2633" w:rsidRPr="004F54A4">
              <w:rPr>
                <w:rStyle w:val="Hypertextovodkaz"/>
                <w:noProof/>
              </w:rPr>
              <w:t>2.1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Řídící jednotka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E386115" w14:textId="702C161B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6" w:history="1">
            <w:r w:rsidR="00DF2633" w:rsidRPr="004F54A4">
              <w:rPr>
                <w:rStyle w:val="Hypertextovodkaz"/>
                <w:noProof/>
              </w:rPr>
              <w:t>2.1.1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Arduino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3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3F157F8" w14:textId="2FA0D9D0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7" w:history="1">
            <w:r w:rsidR="00DF2633" w:rsidRPr="004F54A4">
              <w:rPr>
                <w:rStyle w:val="Hypertextovodkaz"/>
                <w:noProof/>
              </w:rPr>
              <w:t>2.1.2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ESP32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CC889F4" w14:textId="79980C4E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8" w:history="1">
            <w:r w:rsidR="00DF2633" w:rsidRPr="004F54A4">
              <w:rPr>
                <w:rStyle w:val="Hypertextovodkaz"/>
                <w:noProof/>
              </w:rPr>
              <w:t>2.1.3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Raspberry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4612CB6" w14:textId="69E73543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69" w:history="1">
            <w:r w:rsidR="00DF2633" w:rsidRPr="004F54A4">
              <w:rPr>
                <w:rStyle w:val="Hypertextovodkaz"/>
                <w:noProof/>
              </w:rPr>
              <w:t>2.1.4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Porovnání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_Toc98213969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EFCF823" w14:textId="285BCEC4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0" w:history="1">
            <w:r w:rsidR="00DF2633" w:rsidRPr="004F54A4">
              <w:rPr>
                <w:rStyle w:val="Hypertextovodkaz"/>
                <w:noProof/>
              </w:rPr>
              <w:t>2.1.5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9C8557E" w14:textId="4A52E21D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71" w:history="1">
            <w:r w:rsidR="00DF2633" w:rsidRPr="004F54A4">
              <w:rPr>
                <w:rStyle w:val="Hypertextovodkaz"/>
                <w:noProof/>
              </w:rPr>
              <w:t>2.2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Senzory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584A981" w14:textId="01C9A290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2" w:history="1">
            <w:r w:rsidR="00DF2633" w:rsidRPr="004F54A4">
              <w:rPr>
                <w:rStyle w:val="Hypertextovodkaz"/>
                <w:noProof/>
              </w:rPr>
              <w:t>2.2.1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Porovnání a 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D676E8A" w14:textId="3D41FAFF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73" w:history="1">
            <w:r w:rsidR="00DF2633" w:rsidRPr="004F54A4">
              <w:rPr>
                <w:rStyle w:val="Hypertextovodkaz"/>
                <w:noProof/>
              </w:rPr>
              <w:t>2.3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Akční členy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4087236" w14:textId="3FB00405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4" w:history="1">
            <w:r w:rsidR="00DF2633" w:rsidRPr="004F54A4">
              <w:rPr>
                <w:rStyle w:val="Hypertextovodkaz"/>
                <w:noProof/>
              </w:rPr>
              <w:t>2.3.1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Porovnání a 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3123F6E" w14:textId="325B244C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75" w:history="1">
            <w:r w:rsidR="00DF2633" w:rsidRPr="004F54A4">
              <w:rPr>
                <w:rStyle w:val="Hypertextovodkaz"/>
                <w:noProof/>
              </w:rPr>
              <w:t>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Vzdálený přístup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E18598C" w14:textId="1A6A7780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76" w:history="1">
            <w:r w:rsidR="00DF2633" w:rsidRPr="004F54A4">
              <w:rPr>
                <w:rStyle w:val="Hypertextovodkaz"/>
                <w:noProof/>
              </w:rPr>
              <w:t>3.1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Metody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73009A2" w14:textId="56E9C031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7" w:history="1">
            <w:r w:rsidR="00DF2633" w:rsidRPr="004F54A4">
              <w:rPr>
                <w:rStyle w:val="Hypertextovodkaz"/>
                <w:noProof/>
              </w:rPr>
              <w:t>3.1.1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ArduinoDroid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8EE410C" w14:textId="5492D7DF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8" w:history="1">
            <w:r w:rsidR="00DF2633" w:rsidRPr="004F54A4">
              <w:rPr>
                <w:rStyle w:val="Hypertextovodkaz"/>
                <w:noProof/>
              </w:rPr>
              <w:t>3.1.2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7426836" w14:textId="4D35E7B4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79" w:history="1">
            <w:r w:rsidR="00DF2633" w:rsidRPr="004F54A4">
              <w:rPr>
                <w:rStyle w:val="Hypertextovodkaz"/>
                <w:noProof/>
              </w:rPr>
              <w:t>3.1.3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Webový server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_Toc98213979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9A4CD62" w14:textId="1426BC52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0" w:history="1">
            <w:r w:rsidR="00DF2633" w:rsidRPr="004F54A4">
              <w:rPr>
                <w:rStyle w:val="Hypertextovodkaz"/>
                <w:noProof/>
              </w:rPr>
              <w:t>3.2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Výběr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42682CC6" w14:textId="68A18C28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81" w:history="1">
            <w:r w:rsidR="00DF2633" w:rsidRPr="004F54A4">
              <w:rPr>
                <w:rStyle w:val="Hypertextovodkaz"/>
                <w:noProof/>
              </w:rPr>
              <w:t>4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18A91A8" w14:textId="08120E8E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2" w:history="1">
            <w:r w:rsidR="00DF2633" w:rsidRPr="004F54A4">
              <w:rPr>
                <w:rStyle w:val="Hypertextovodkaz"/>
                <w:noProof/>
              </w:rPr>
              <w:t>4.1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Platby v aplikaci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C0298D3" w14:textId="6A9D9F63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3" w:history="1">
            <w:r w:rsidR="00DF2633" w:rsidRPr="004F54A4">
              <w:rPr>
                <w:rStyle w:val="Hypertextovodkaz"/>
                <w:noProof/>
              </w:rPr>
              <w:t>4.2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Šifrování a bezpečnost komunikace Blynk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AAD925E" w14:textId="3A430CC4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4" w:history="1">
            <w:r w:rsidR="00DF2633" w:rsidRPr="004F54A4">
              <w:rPr>
                <w:rStyle w:val="Hypertextovodkaz"/>
                <w:noProof/>
              </w:rPr>
              <w:t>4.2.1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Blynk.Egdent (hardwarová knihovna)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17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FD5176F" w14:textId="36CF91EC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5" w:history="1">
            <w:r w:rsidR="00DF2633" w:rsidRPr="004F54A4">
              <w:rPr>
                <w:rStyle w:val="Hypertextovodkaz"/>
                <w:noProof/>
              </w:rPr>
              <w:t>4.2.2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Blynk.Apps pro iOS a Android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17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CF0DDC1" w14:textId="5E3E1F7E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6" w:history="1">
            <w:r w:rsidR="00DF2633" w:rsidRPr="004F54A4">
              <w:rPr>
                <w:rStyle w:val="Hypertextovodkaz"/>
                <w:noProof/>
              </w:rPr>
              <w:t>4.2.3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Blynk.Cloud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17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F782CA0" w14:textId="4C0D7547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87" w:history="1">
            <w:r w:rsidR="00DF2633" w:rsidRPr="004F54A4">
              <w:rPr>
                <w:rStyle w:val="Hypertextovodkaz"/>
                <w:noProof/>
              </w:rPr>
              <w:t>5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Zvýšení spolehlivosti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054C519" w14:textId="56C38FCF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88" w:history="1">
            <w:r w:rsidR="00DF2633" w:rsidRPr="004F54A4">
              <w:rPr>
                <w:rStyle w:val="Hypertextovodkaz"/>
                <w:noProof/>
              </w:rPr>
              <w:t>5.1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Metody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F1A3B28" w14:textId="58D40543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89" w:history="1">
            <w:r w:rsidR="00DF2633" w:rsidRPr="004F54A4">
              <w:rPr>
                <w:rStyle w:val="Hypertextovodkaz"/>
                <w:noProof/>
              </w:rPr>
              <w:t>5.1.1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Výpadek napájení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_Toc98213989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C5C36AA" w14:textId="2316008D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0" w:history="1">
            <w:r w:rsidR="00DF2633" w:rsidRPr="004F54A4">
              <w:rPr>
                <w:rStyle w:val="Hypertextovodkaz"/>
                <w:noProof/>
              </w:rPr>
              <w:t>5.1.2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Odpojení řídící jednotky od internetu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8A9D607" w14:textId="0A2F0A4A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1" w:history="1">
            <w:r w:rsidR="00DF2633" w:rsidRPr="004F54A4">
              <w:rPr>
                <w:rStyle w:val="Hypertextovodkaz"/>
                <w:noProof/>
              </w:rPr>
              <w:t>5.2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Hodnocení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19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46847BD9" w14:textId="4FD267D9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92" w:history="1">
            <w:r w:rsidR="00DF2633" w:rsidRPr="004F54A4">
              <w:rPr>
                <w:rStyle w:val="Hypertextovodkaz"/>
                <w:noProof/>
              </w:rPr>
              <w:t>6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Odolnost proti zneužití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38FFB3D" w14:textId="335234D4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3" w:history="1">
            <w:r w:rsidR="00DF2633" w:rsidRPr="004F54A4">
              <w:rPr>
                <w:rStyle w:val="Hypertextovodkaz"/>
                <w:noProof/>
              </w:rPr>
              <w:t>6.1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Metody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5A630F9" w14:textId="4A8CC64E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4" w:history="1">
            <w:r w:rsidR="00DF2633" w:rsidRPr="004F54A4">
              <w:rPr>
                <w:rStyle w:val="Hypertextovodkaz"/>
                <w:noProof/>
              </w:rPr>
              <w:t>6.1.1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„Nabourání“ komunikace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3B183D1" w14:textId="49D4B34D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5" w:history="1">
            <w:r w:rsidR="00DF2633" w:rsidRPr="004F54A4">
              <w:rPr>
                <w:rStyle w:val="Hypertextovodkaz"/>
                <w:noProof/>
              </w:rPr>
              <w:t>6.1.2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Získání zdrojového kódu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C1ACE13" w14:textId="5B6E1317" w:rsidR="00DF2633" w:rsidRDefault="00766802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13996" w:history="1">
            <w:r w:rsidR="00DF2633" w:rsidRPr="004F54A4">
              <w:rPr>
                <w:rStyle w:val="Hypertextovodkaz"/>
                <w:noProof/>
              </w:rPr>
              <w:t>6.1.3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Sdílení našeho projektu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B60B780" w14:textId="4111087A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7" w:history="1">
            <w:r w:rsidR="00DF2633" w:rsidRPr="004F54A4">
              <w:rPr>
                <w:rStyle w:val="Hypertextovodkaz"/>
                <w:noProof/>
              </w:rPr>
              <w:t>6.2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Hodnocení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86C6212" w14:textId="49371170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3998" w:history="1">
            <w:r w:rsidR="00DF2633" w:rsidRPr="004F54A4">
              <w:rPr>
                <w:rStyle w:val="Hypertextovodkaz"/>
                <w:noProof/>
              </w:rPr>
              <w:t>7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Konstrukce skleníku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0FB2BB3" w14:textId="60694EB6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3999" w:history="1">
            <w:r w:rsidR="00DF2633" w:rsidRPr="004F54A4">
              <w:rPr>
                <w:rStyle w:val="Hypertextovodkaz"/>
                <w:noProof/>
              </w:rPr>
              <w:t>7.1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Návrh konstrukce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_Toc98213999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2EC83FBB" w14:textId="6335680B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0" w:history="1">
            <w:r w:rsidR="00DF2633" w:rsidRPr="004F54A4">
              <w:rPr>
                <w:rStyle w:val="Hypertextovodkaz"/>
                <w:noProof/>
              </w:rPr>
              <w:t>7.2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Materiál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341AA45" w14:textId="285ADA8D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1" w:history="1">
            <w:r w:rsidR="00DF2633" w:rsidRPr="004F54A4">
              <w:rPr>
                <w:rStyle w:val="Hypertextovodkaz"/>
                <w:noProof/>
              </w:rPr>
              <w:t>7.3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Bezpečnost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22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92E01E5" w14:textId="407DC198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4002" w:history="1">
            <w:r w:rsidR="00DF2633" w:rsidRPr="004F54A4">
              <w:rPr>
                <w:rStyle w:val="Hypertextovodkaz"/>
                <w:noProof/>
              </w:rPr>
              <w:t>8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Rozšíření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50B6617" w14:textId="04A3A6D6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3" w:history="1">
            <w:r w:rsidR="00DF2633" w:rsidRPr="004F54A4">
              <w:rPr>
                <w:rStyle w:val="Hypertextovodkaz"/>
                <w:noProof/>
              </w:rPr>
              <w:t>8.1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Ovládání více skleníků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_Toc98214003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1584729" w14:textId="665F9C60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4" w:history="1">
            <w:r w:rsidR="00DF2633" w:rsidRPr="004F54A4">
              <w:rPr>
                <w:rStyle w:val="Hypertextovodkaz"/>
                <w:noProof/>
              </w:rPr>
              <w:t>8.2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Akční členy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_Toc98214004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24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2AEE2AF" w14:textId="0F30DB49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5" w:history="1">
            <w:r w:rsidR="00DF2633" w:rsidRPr="004F54A4">
              <w:rPr>
                <w:rStyle w:val="Hypertextovodkaz"/>
                <w:noProof/>
              </w:rPr>
              <w:t>8.3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Senzory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_Toc98214005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A3B37E7" w14:textId="3CA7F48F" w:rsidR="00DF2633" w:rsidRDefault="00766802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14006" w:history="1">
            <w:r w:rsidR="00DF2633" w:rsidRPr="004F54A4">
              <w:rPr>
                <w:rStyle w:val="Hypertextovodkaz"/>
                <w:noProof/>
              </w:rPr>
              <w:t>8.4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Ovládání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_Toc98214006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25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CDC7B12" w14:textId="1A1BE7D3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4007" w:history="1">
            <w:r w:rsidR="00DF2633" w:rsidRPr="004F54A4">
              <w:rPr>
                <w:rStyle w:val="Hypertextovodkaz"/>
                <w:noProof/>
              </w:rPr>
              <w:t>9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Programování řídící jednotky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_Toc98214007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26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316A5FCB" w14:textId="1FA35F3C" w:rsidR="00DF2633" w:rsidRDefault="00766802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08" w:history="1">
            <w:r w:rsidR="00DF2633" w:rsidRPr="004F54A4">
              <w:rPr>
                <w:rStyle w:val="Hypertextovodkaz"/>
                <w:noProof/>
              </w:rPr>
              <w:t>Závěr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_Toc98214008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28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58E9CB22" w14:textId="2594DE4B" w:rsidR="00DF2633" w:rsidRDefault="00766802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09" w:history="1">
            <w:r w:rsidR="00DF2633" w:rsidRPr="004F54A4">
              <w:rPr>
                <w:rStyle w:val="Hypertextovodkaz"/>
                <w:noProof/>
              </w:rPr>
              <w:t>Seznam zkratek a odborných výrazů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_Toc98214009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29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1C22AFC5" w14:textId="2162E766" w:rsidR="00DF2633" w:rsidRDefault="00766802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10" w:history="1">
            <w:r w:rsidR="00DF2633" w:rsidRPr="004F54A4">
              <w:rPr>
                <w:rStyle w:val="Hypertextovodkaz"/>
                <w:noProof/>
              </w:rPr>
              <w:t>Seznam obrázků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_Toc98214010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30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79BDD8ED" w14:textId="144D7FA2" w:rsidR="00DF2633" w:rsidRDefault="00766802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14011" w:history="1">
            <w:r w:rsidR="00DF2633" w:rsidRPr="004F54A4">
              <w:rPr>
                <w:rStyle w:val="Hypertextovodkaz"/>
                <w:noProof/>
              </w:rPr>
              <w:t>Použité zdroje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_Toc98214011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31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0337FD6E" w14:textId="7ED15E85" w:rsidR="00DF2633" w:rsidRDefault="00766802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14012" w:history="1">
            <w:r w:rsidR="00DF2633" w:rsidRPr="004F54A4">
              <w:rPr>
                <w:rStyle w:val="Hypertextovodkaz"/>
                <w:noProof/>
              </w:rPr>
              <w:t>A.</w:t>
            </w:r>
            <w:r w:rsidR="00DF2633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F2633" w:rsidRPr="004F54A4">
              <w:rPr>
                <w:rStyle w:val="Hypertextovodkaz"/>
                <w:noProof/>
              </w:rPr>
              <w:t>Seznam přiložených souborů</w:t>
            </w:r>
            <w:r w:rsidR="00DF2633">
              <w:rPr>
                <w:noProof/>
                <w:webHidden/>
              </w:rPr>
              <w:tab/>
            </w:r>
            <w:r w:rsidR="00DF2633">
              <w:rPr>
                <w:noProof/>
                <w:webHidden/>
              </w:rPr>
              <w:fldChar w:fldCharType="begin"/>
            </w:r>
            <w:r w:rsidR="00DF2633">
              <w:rPr>
                <w:noProof/>
                <w:webHidden/>
              </w:rPr>
              <w:instrText xml:space="preserve"> PAGEREF _Toc98214012 \h </w:instrText>
            </w:r>
            <w:r w:rsidR="00DF2633">
              <w:rPr>
                <w:noProof/>
                <w:webHidden/>
              </w:rPr>
            </w:r>
            <w:r w:rsidR="00DF2633">
              <w:rPr>
                <w:noProof/>
                <w:webHidden/>
              </w:rPr>
              <w:fldChar w:fldCharType="separate"/>
            </w:r>
            <w:r w:rsidR="00DF2633">
              <w:rPr>
                <w:noProof/>
                <w:webHidden/>
              </w:rPr>
              <w:t>I</w:t>
            </w:r>
            <w:r w:rsidR="00DF2633">
              <w:rPr>
                <w:noProof/>
                <w:webHidden/>
              </w:rPr>
              <w:fldChar w:fldCharType="end"/>
            </w:r>
          </w:hyperlink>
        </w:p>
        <w:p w14:paraId="6D3D35AE" w14:textId="160205DB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604146A0" w14:textId="77777777" w:rsidR="00236BCF" w:rsidRDefault="00236BCF" w:rsidP="00236BCF">
      <w:pPr>
        <w:pStyle w:val="Nadpisobsahu"/>
        <w:sectPr w:rsidR="00236BC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33F500D" w14:textId="3BA08225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98213962"/>
      <w:r w:rsidRPr="00B06BFF">
        <w:lastRenderedPageBreak/>
        <w:t>Úvod</w:t>
      </w:r>
      <w:bookmarkEnd w:id="0"/>
      <w:bookmarkEnd w:id="1"/>
      <w:bookmarkEnd w:id="2"/>
    </w:p>
    <w:p w14:paraId="78321C71" w14:textId="2B2D88BA" w:rsidR="008325CA" w:rsidRPr="00A512C4" w:rsidRDefault="008325CA" w:rsidP="008325CA">
      <w:r>
        <w:t xml:space="preserve">Když jsem nastoupil na tuto střední školu, tak už jsem věděl, že v budoucnu, pokud se budu věnovat IT oboru, nechci pouze sedět za počítačem a něco programovat. Právě toto je jeden z důvodů, proč dělám tuto </w:t>
      </w:r>
      <w:r w:rsidR="001A42CB">
        <w:t>odbornou</w:t>
      </w:r>
      <w:r>
        <w:t xml:space="preserve"> práci. Na tuto myšlenku, dělat chytrý skleník, jsem přisel díky panu</w:t>
      </w:r>
      <w:r w:rsidR="00A86C59">
        <w:t xml:space="preserve"> Ing.</w:t>
      </w:r>
      <w:r>
        <w:t xml:space="preserve"> Pospíchalovi, protože jsme dostali na konci třetího ročníku úkol, ve kterém jsme si měli vybrat nějaký </w:t>
      </w:r>
      <w:r w:rsidRPr="00E83E32">
        <w:rPr>
          <w:i/>
          <w:iCs/>
        </w:rPr>
        <w:t>IoT</w:t>
      </w:r>
      <w:r>
        <w:t xml:space="preserve"> projekt a k němu napsat jaké bychom tam vybrali senzory a akční členy. Vybral jsem si </w:t>
      </w:r>
      <w:r w:rsidRPr="00563E64">
        <w:t xml:space="preserve">Smart </w:t>
      </w:r>
      <w:r w:rsidRPr="004E71AD">
        <w:t>greenhouse</w:t>
      </w:r>
      <w:r w:rsidRPr="00A512C4">
        <w:t>, protože můj mim</w:t>
      </w:r>
      <w:r>
        <w:t>oškolní koníček je pěstování rostlin, takže mě to velice zaujalo a celé prázdniny jsem přemýšlel, jak to udělám a jak to vlastně pojmu. Vzniknul z toho greenhouse, který bude mít podporu vzdáleného přístupu</w:t>
      </w:r>
      <w:r w:rsidR="00A80770">
        <w:t xml:space="preserve"> a bude automatizovaný.</w:t>
      </w:r>
      <w:r>
        <w:t xml:space="preserve"> </w:t>
      </w:r>
    </w:p>
    <w:p w14:paraId="7C26D5B5" w14:textId="360BACBC" w:rsidR="008325CA" w:rsidRDefault="008325CA" w:rsidP="008325CA">
      <w:pPr>
        <w:pStyle w:val="Nadpis1"/>
      </w:pPr>
      <w:bookmarkStart w:id="3" w:name="_Toc98213963"/>
      <w:r w:rsidRPr="008325CA">
        <w:lastRenderedPageBreak/>
        <w:t>Definice</w:t>
      </w:r>
      <w:r w:rsidRPr="00C472A2">
        <w:t xml:space="preserve"> požadavků na klimatické prostředí</w:t>
      </w:r>
      <w:bookmarkEnd w:id="3"/>
    </w:p>
    <w:p w14:paraId="78EE692E" w14:textId="5521954A" w:rsidR="00612781" w:rsidRPr="00612781" w:rsidRDefault="00612781" w:rsidP="001E214F">
      <w:r>
        <w:t>Proto</w:t>
      </w:r>
      <w:r w:rsidR="00655CBC">
        <w:t>,</w:t>
      </w:r>
      <w:r>
        <w:t xml:space="preserve"> </w:t>
      </w:r>
      <w:r w:rsidR="00404B1E">
        <w:t>aby mohla rostlina růst, je potřeba zajistit vhodné podmínky pro její vegetaci. Tyto podmínky zajistíme tím, že</w:t>
      </w:r>
      <w:r w:rsidR="001E214F">
        <w:t xml:space="preserve"> je</w:t>
      </w:r>
      <w:r w:rsidR="00404B1E">
        <w:t xml:space="preserve"> </w:t>
      </w:r>
      <w:r w:rsidR="001E214F">
        <w:t xml:space="preserve">budeme </w:t>
      </w:r>
      <w:r w:rsidR="00A23378">
        <w:t>monitorovat,</w:t>
      </w:r>
      <w:r w:rsidR="001E214F">
        <w:t xml:space="preserve"> a to díky senzorům, které budou ve skleníku. </w:t>
      </w:r>
      <w:r>
        <w:t>Základní parametry ve skleníku jsou teplota</w:t>
      </w:r>
      <w:r w:rsidR="00EF7CF0">
        <w:t xml:space="preserve">, </w:t>
      </w:r>
      <w:r w:rsidR="00B544DA">
        <w:t xml:space="preserve">vlhkost </w:t>
      </w:r>
      <w:r>
        <w:t>vzduchu</w:t>
      </w:r>
      <w:r w:rsidR="00B544DA">
        <w:t xml:space="preserve"> a vlhkost</w:t>
      </w:r>
      <w:r>
        <w:t xml:space="preserve"> </w:t>
      </w:r>
      <w:r w:rsidR="00B544DA">
        <w:t>zeminy</w:t>
      </w:r>
      <w:r>
        <w:t>.</w:t>
      </w:r>
      <w:r w:rsidR="000263E3">
        <w:t xml:space="preserve"> Změny těchto parametrů budou zajišťovat akční členy</w:t>
      </w:r>
      <w:r w:rsidR="001847E9">
        <w:t xml:space="preserve">. </w:t>
      </w:r>
    </w:p>
    <w:p w14:paraId="199BF109" w14:textId="33D67D7B" w:rsidR="008325CA" w:rsidRDefault="008325CA" w:rsidP="008325CA">
      <w:pPr>
        <w:pStyle w:val="Nadpis1"/>
      </w:pPr>
      <w:bookmarkStart w:id="4" w:name="_Toc98213964"/>
      <w:r>
        <w:lastRenderedPageBreak/>
        <w:t xml:space="preserve">Návrh </w:t>
      </w:r>
      <w:r w:rsidRPr="008325CA">
        <w:t>hardwarových</w:t>
      </w:r>
      <w:r>
        <w:t xml:space="preserve"> částí skleníku</w:t>
      </w:r>
      <w:bookmarkEnd w:id="4"/>
    </w:p>
    <w:p w14:paraId="4698A4B6" w14:textId="5E06ED79" w:rsidR="00461A17" w:rsidRPr="00461A17" w:rsidRDefault="00461A17" w:rsidP="00461A17">
      <w:r>
        <w:t xml:space="preserve">Abychom mohli začít navrhovat, který hardware použijeme, musíme si určit nějaké parametry celého projektu, jako je například cena, složitost nebo velikost samotného skleníku. Můj projekt je pojat jako prototyp, takže </w:t>
      </w:r>
      <w:r w:rsidR="00BC70E5">
        <w:t xml:space="preserve">budeme používat základní senzory </w:t>
      </w:r>
      <w:r w:rsidR="0099709E">
        <w:t xml:space="preserve">a rozměry celého skleníku nebudou přesahovat </w:t>
      </w:r>
      <w:r w:rsidR="00A47702">
        <w:t>1 m</w:t>
      </w:r>
      <w:r w:rsidR="00A47702">
        <w:rPr>
          <w:vertAlign w:val="superscript"/>
        </w:rPr>
        <w:t>2</w:t>
      </w:r>
      <w:r>
        <w:t xml:space="preserve">. Návrh, nebo výběr komponent se </w:t>
      </w:r>
      <w:r w:rsidR="00C57EE2">
        <w:t>dělí na tři</w:t>
      </w:r>
      <w:r>
        <w:t xml:space="preserve"> oddíl</w:t>
      </w:r>
      <w:r w:rsidR="00C57EE2">
        <w:t>y</w:t>
      </w:r>
      <w:r>
        <w:t>. Jako první a úplně nejdůležitější část je hlavní (</w:t>
      </w:r>
      <w:r w:rsidR="00E06061">
        <w:t>řídící</w:t>
      </w:r>
      <w:r>
        <w:t xml:space="preserve">) jednotka. </w:t>
      </w:r>
      <w:r w:rsidR="005F086B">
        <w:t>Zbylé</w:t>
      </w:r>
      <w:r>
        <w:t xml:space="preserve"> dvě části už nejsou tak </w:t>
      </w:r>
      <w:r w:rsidR="007B4C79">
        <w:t>zásadní</w:t>
      </w:r>
      <w:r>
        <w:t xml:space="preserve">, protože </w:t>
      </w:r>
      <w:r w:rsidR="0079496C">
        <w:t xml:space="preserve">to </w:t>
      </w:r>
      <w:r>
        <w:t>jsou senzory a akční členy</w:t>
      </w:r>
      <w:r w:rsidR="004B3258">
        <w:t xml:space="preserve"> a ty na pozdější </w:t>
      </w:r>
      <w:r w:rsidR="001772D2">
        <w:t>c</w:t>
      </w:r>
      <w:r w:rsidR="00B70A2F">
        <w:t>hování skleníku nemají takový vliv jako řídící jednotka.</w:t>
      </w:r>
    </w:p>
    <w:p w14:paraId="2E0B5C51" w14:textId="31C4182A" w:rsidR="008325CA" w:rsidRDefault="008325CA" w:rsidP="008325CA">
      <w:pPr>
        <w:pStyle w:val="Nadpis2"/>
      </w:pPr>
      <w:bookmarkStart w:id="5" w:name="_Toc98213965"/>
      <w:r>
        <w:t>Řídící jednotka</w:t>
      </w:r>
      <w:bookmarkEnd w:id="5"/>
    </w:p>
    <w:p w14:paraId="4ADFDB86" w14:textId="50CCF530" w:rsidR="0079496C" w:rsidRDefault="0079496C" w:rsidP="00B03168">
      <w:r>
        <w:t xml:space="preserve">Řídící jednotka, jak už samotný název napoví, je „mozek“ celého </w:t>
      </w:r>
      <w:r w:rsidR="00C85388">
        <w:t>projektu,</w:t>
      </w:r>
      <w:r>
        <w:t xml:space="preserve"> a právě proto bychom si měli dobře rozmyslet její výběr. </w:t>
      </w:r>
      <w:r w:rsidR="00C85388" w:rsidRPr="00461A17">
        <w:t>Vybíral jsem ze tří typů řídích jednotek, a to byly Arduino, ESP32</w:t>
      </w:r>
      <w:r w:rsidR="00C85388" w:rsidRPr="00C05CA2">
        <w:t xml:space="preserve"> </w:t>
      </w:r>
      <w:r w:rsidR="00C85388">
        <w:t xml:space="preserve">a </w:t>
      </w:r>
      <w:r w:rsidR="00C85388" w:rsidRPr="00461A17">
        <w:t>Raspberry</w:t>
      </w:r>
      <w:r w:rsidR="00C85388">
        <w:t>. Když se na to budeme koukat z hlediska výkonu, tak na tom je nejlépe Raspberry a nejhůř Arduino.</w:t>
      </w:r>
    </w:p>
    <w:p w14:paraId="765EB24B" w14:textId="5E8260AC" w:rsidR="00B03168" w:rsidRDefault="00B03168" w:rsidP="00B03168">
      <w:pPr>
        <w:pStyle w:val="Nadpis3"/>
      </w:pPr>
      <w:bookmarkStart w:id="6" w:name="_Toc98213966"/>
      <w:r>
        <w:t>Arduino</w:t>
      </w:r>
      <w:bookmarkEnd w:id="6"/>
    </w:p>
    <w:p w14:paraId="4AC3A244" w14:textId="0454025E" w:rsidR="00904727" w:rsidRDefault="00904727" w:rsidP="00904727">
      <w:r>
        <w:t>Arduino je nejpoužívanější platforma</w:t>
      </w:r>
      <w:r w:rsidR="00842B36">
        <w:t>,</w:t>
      </w:r>
      <w:r>
        <w:t xml:space="preserve"> co se týče </w:t>
      </w:r>
      <w:r w:rsidR="00842B36">
        <w:t>Iot</w:t>
      </w:r>
      <w:r>
        <w:t xml:space="preserve"> projektů. Je nejlepší pro ty, kteří by si chtěli začít doma navrhovat vlastní Iot</w:t>
      </w:r>
      <w:r w:rsidR="00842B36">
        <w:t xml:space="preserve"> produkty. Od digitálního teploměru po ovládání topení v celém bytě či domě, Arduino má spoustu možností, jak ho použít. První model byl </w:t>
      </w:r>
      <w:r w:rsidR="00BA3E9C">
        <w:t xml:space="preserve">představen v roce 2005. </w:t>
      </w:r>
      <w:r w:rsidR="00D67D80">
        <w:t xml:space="preserve">Díky snadnému ovládání a programování Arduina, byl jeho původní smysl pro </w:t>
      </w:r>
      <w:r w:rsidR="00B13336">
        <w:t>umělce</w:t>
      </w:r>
      <w:r w:rsidR="00D67D80">
        <w:t>, kteří chtěli vytvářet interaktivní projekty.</w:t>
      </w:r>
    </w:p>
    <w:p w14:paraId="058F6F79" w14:textId="018B4E01" w:rsidR="00301173" w:rsidRDefault="00301173" w:rsidP="00904727">
      <w:r>
        <w:t xml:space="preserve">Arduino nabízí spoustu modelů s různými procesory, vstupy anebo rozšířeními. Nejpoužívanější z nich je Arduino </w:t>
      </w:r>
      <w:r w:rsidR="00D22230">
        <w:t>UNO</w:t>
      </w:r>
      <w:r w:rsidR="00DC69CC">
        <w:t>, ale zde budu porovnávat výko</w:t>
      </w:r>
      <w:r w:rsidR="00635E18">
        <w:t>n</w:t>
      </w:r>
      <w:r w:rsidR="00DC69CC">
        <w:t>nější a dražší model Arduino Zero.</w:t>
      </w:r>
      <w:r w:rsidR="008853EC" w:rsidRPr="008853EC">
        <w:rPr>
          <w:noProof/>
        </w:rPr>
        <w:t xml:space="preserve"> </w:t>
      </w:r>
    </w:p>
    <w:p w14:paraId="6D8590B5" w14:textId="234B2F00" w:rsidR="00950AE9" w:rsidRDefault="00950AE9" w:rsidP="00950AE9">
      <w:pPr>
        <w:keepNext/>
        <w:ind w:left="1273" w:firstLine="1559"/>
      </w:pPr>
      <w:r>
        <w:rPr>
          <w:noProof/>
        </w:rPr>
        <w:lastRenderedPageBreak/>
        <w:drawing>
          <wp:inline distT="0" distB="0" distL="0" distR="0" wp14:anchorId="1656DE15" wp14:editId="10A0C1A6">
            <wp:extent cx="2141213" cy="1828800"/>
            <wp:effectExtent l="0" t="0" r="0" b="0"/>
            <wp:docPr id="5" name="Obrázek 5" descr="Obsah obrázku elektronika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elektronika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69" cy="18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F517" w14:textId="3661489F" w:rsidR="00184192" w:rsidRDefault="00950AE9" w:rsidP="00950AE9">
      <w:pPr>
        <w:pStyle w:val="Titulek"/>
        <w:ind w:left="1559" w:firstLine="1273"/>
        <w:jc w:val="both"/>
      </w:pPr>
      <w:bookmarkStart w:id="7" w:name="_Toc98214013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1</w:t>
      </w:r>
      <w:r>
        <w:fldChar w:fldCharType="end"/>
      </w:r>
      <w:r>
        <w:t xml:space="preserve"> Arduino Zero</w:t>
      </w:r>
      <w:r w:rsidR="00B23C07">
        <w:t xml:space="preserve"> </w:t>
      </w:r>
      <w:sdt>
        <w:sdtPr>
          <w:id w:val="1530066120"/>
          <w:citation/>
        </w:sdtPr>
        <w:sdtEndPr/>
        <w:sdtContent>
          <w:r w:rsidR="009F4493">
            <w:fldChar w:fldCharType="begin"/>
          </w:r>
          <w:r w:rsidR="009F4493">
            <w:instrText xml:space="preserve"> CITATION rei22 \l 1029 </w:instrText>
          </w:r>
          <w:r w:rsidR="009F4493">
            <w:fldChar w:fldCharType="separate"/>
          </w:r>
          <w:r w:rsidR="00DF2633">
            <w:rPr>
              <w:noProof/>
            </w:rPr>
            <w:t>(1)</w:t>
          </w:r>
          <w:r w:rsidR="009F4493">
            <w:fldChar w:fldCharType="end"/>
          </w:r>
        </w:sdtContent>
      </w:sdt>
      <w:bookmarkEnd w:id="7"/>
    </w:p>
    <w:p w14:paraId="637D487C" w14:textId="1C08430E" w:rsidR="00DC69CC" w:rsidRDefault="00DC69CC" w:rsidP="00DC69CC">
      <w:pPr>
        <w:pStyle w:val="Nadpis3"/>
      </w:pPr>
      <w:bookmarkStart w:id="8" w:name="_Toc98213967"/>
      <w:r>
        <w:t>ESP32</w:t>
      </w:r>
      <w:bookmarkEnd w:id="8"/>
    </w:p>
    <w:p w14:paraId="72A200F4" w14:textId="779B8796" w:rsidR="00742535" w:rsidRDefault="0001270F" w:rsidP="00CE30F9">
      <w:r>
        <w:t>ESP32, na rozdíl od Arduina, není už pro ty, kteří o Iot nebo programování nic nevědí, ale pro ty, kteří se už v tomto odvětví nějakou dobu pohybují</w:t>
      </w:r>
      <w:r w:rsidR="006D5652">
        <w:t>. ESP32 bylo představeno v roce 2016</w:t>
      </w:r>
      <w:r w:rsidR="00AF62A5">
        <w:t>,</w:t>
      </w:r>
      <w:r w:rsidR="006D5652">
        <w:t xml:space="preserve"> má výhodu v</w:t>
      </w:r>
      <w:r w:rsidR="00B13336">
        <w:t> </w:t>
      </w:r>
      <w:r w:rsidR="006D5652">
        <w:t>tom</w:t>
      </w:r>
      <w:r w:rsidR="00B13336">
        <w:t xml:space="preserve">, že je </w:t>
      </w:r>
      <w:r w:rsidR="006F2F77">
        <w:t xml:space="preserve">Open-Source a byl navržen pro </w:t>
      </w:r>
      <w:r w:rsidR="006F2F77" w:rsidRPr="00571007">
        <w:rPr>
          <w:i/>
          <w:iCs/>
        </w:rPr>
        <w:t>DIY</w:t>
      </w:r>
      <w:r w:rsidR="006F2F77">
        <w:t xml:space="preserve"> projekty, které poté mohou sloužit pro </w:t>
      </w:r>
      <w:r w:rsidR="00742535">
        <w:t xml:space="preserve">komerční využití. </w:t>
      </w:r>
    </w:p>
    <w:p w14:paraId="34D264FA" w14:textId="77777777" w:rsidR="00907C39" w:rsidRDefault="00907C39" w:rsidP="00907C39">
      <w:pPr>
        <w:keepNext/>
        <w:ind w:left="2689"/>
      </w:pPr>
      <w:r>
        <w:rPr>
          <w:noProof/>
        </w:rPr>
        <w:drawing>
          <wp:inline distT="0" distB="0" distL="0" distR="0" wp14:anchorId="68D56308" wp14:editId="7C49DC3E">
            <wp:extent cx="1582309" cy="2134480"/>
            <wp:effectExtent l="0" t="0" r="0" b="0"/>
            <wp:docPr id="7" name="Obrázek 7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elektron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26" cy="213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9FF" w14:textId="2F031C68" w:rsidR="00907C39" w:rsidRDefault="00907C39" w:rsidP="00907C39">
      <w:pPr>
        <w:pStyle w:val="Titulek"/>
        <w:ind w:left="3540"/>
        <w:jc w:val="both"/>
      </w:pPr>
      <w:bookmarkStart w:id="9" w:name="_Toc98214014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2</w:t>
      </w:r>
      <w:r>
        <w:fldChar w:fldCharType="end"/>
      </w:r>
      <w:r>
        <w:t xml:space="preserve"> ESP32</w:t>
      </w:r>
      <w:r w:rsidR="009F4493">
        <w:t xml:space="preserve"> </w:t>
      </w:r>
      <w:sdt>
        <w:sdtPr>
          <w:id w:val="-425033088"/>
          <w:citation/>
        </w:sdtPr>
        <w:sdtEndPr/>
        <w:sdtContent>
          <w:r w:rsidR="00146825">
            <w:fldChar w:fldCharType="begin"/>
          </w:r>
          <w:r w:rsidR="00146825">
            <w:instrText xml:space="preserve"> CITATION Mou221 \l 1029 </w:instrText>
          </w:r>
          <w:r w:rsidR="00146825">
            <w:fldChar w:fldCharType="separate"/>
          </w:r>
          <w:r w:rsidR="00DF2633">
            <w:rPr>
              <w:noProof/>
            </w:rPr>
            <w:t>(2)</w:t>
          </w:r>
          <w:r w:rsidR="00146825">
            <w:fldChar w:fldCharType="end"/>
          </w:r>
        </w:sdtContent>
      </w:sdt>
      <w:bookmarkEnd w:id="9"/>
    </w:p>
    <w:p w14:paraId="7DA114E1" w14:textId="2E7FBBE9" w:rsidR="001847E9" w:rsidRDefault="001847E9" w:rsidP="001847E9">
      <w:pPr>
        <w:pStyle w:val="Nadpis3"/>
      </w:pPr>
      <w:bookmarkStart w:id="10" w:name="_Toc98213968"/>
      <w:r>
        <w:t>Raspberry</w:t>
      </w:r>
      <w:bookmarkEnd w:id="10"/>
    </w:p>
    <w:p w14:paraId="46FFDEA3" w14:textId="0A30D20E" w:rsidR="001847E9" w:rsidRDefault="001847E9" w:rsidP="001847E9">
      <w:r>
        <w:t xml:space="preserve">Raspberry, jak už jsem zmínil, je z těchto tří jednotek nejvýkonnější a má výhodu v tom, že na něm můžeme </w:t>
      </w:r>
      <w:r w:rsidR="00900341">
        <w:t>s</w:t>
      </w:r>
      <w:r>
        <w:t>pustit samotný operační systém</w:t>
      </w:r>
      <w:r w:rsidR="0063446E">
        <w:t xml:space="preserve"> a je už spíš brán jako počítač než jako řídící jednotka pro Iot projekty.</w:t>
      </w:r>
    </w:p>
    <w:p w14:paraId="6D78AA72" w14:textId="33F16674" w:rsidR="00B03168" w:rsidRDefault="0063446E" w:rsidP="008B3EDC">
      <w:r>
        <w:t xml:space="preserve">Raspberry bylo </w:t>
      </w:r>
      <w:r w:rsidR="00643A48">
        <w:t>poprvé uvedeno na trh v roce 2012 jako jednodeskový počítač. Bylo navrženo pro studenty, kteří</w:t>
      </w:r>
      <w:r w:rsidR="00520C73">
        <w:t xml:space="preserve"> se začínali učit základy v počítačové vědě, ale i přesto si našlo místo v Iot projektech.</w:t>
      </w:r>
    </w:p>
    <w:p w14:paraId="1D16B5EE" w14:textId="77777777" w:rsidR="00F72582" w:rsidRDefault="00F72582" w:rsidP="00F72582">
      <w:pPr>
        <w:keepNext/>
        <w:ind w:left="1273"/>
      </w:pPr>
      <w:r>
        <w:rPr>
          <w:noProof/>
        </w:rPr>
        <w:lastRenderedPageBreak/>
        <w:drawing>
          <wp:inline distT="0" distB="0" distL="0" distR="0" wp14:anchorId="203EBA3A" wp14:editId="16C681FE">
            <wp:extent cx="3057348" cy="1971924"/>
            <wp:effectExtent l="0" t="0" r="0" b="0"/>
            <wp:docPr id="8" name="Obrázek 8" descr="Obsah obrázku text, elektronika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elektronika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16" cy="198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4449" w14:textId="70FDABD2" w:rsidR="00F72582" w:rsidRPr="00B03168" w:rsidRDefault="00F72582" w:rsidP="00F72582">
      <w:pPr>
        <w:pStyle w:val="Titulek"/>
        <w:ind w:left="1416" w:firstLine="708"/>
        <w:jc w:val="both"/>
      </w:pPr>
      <w:bookmarkStart w:id="11" w:name="_Toc98214015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3</w:t>
      </w:r>
      <w:r>
        <w:fldChar w:fldCharType="end"/>
      </w:r>
      <w:r>
        <w:t xml:space="preserve"> Raspberry Pi 4</w:t>
      </w:r>
      <w:r w:rsidR="00146825">
        <w:t xml:space="preserve"> </w:t>
      </w:r>
      <w:sdt>
        <w:sdtPr>
          <w:id w:val="-1953314074"/>
          <w:citation/>
        </w:sdtPr>
        <w:sdtEndPr/>
        <w:sdtContent>
          <w:r w:rsidR="00146825">
            <w:fldChar w:fldCharType="begin"/>
          </w:r>
          <w:r w:rsidR="00146825">
            <w:instrText xml:space="preserve"> CITATION Mou22 \l 1029 </w:instrText>
          </w:r>
          <w:r w:rsidR="00146825">
            <w:fldChar w:fldCharType="separate"/>
          </w:r>
          <w:r w:rsidR="00DF2633">
            <w:rPr>
              <w:noProof/>
            </w:rPr>
            <w:t>(3)</w:t>
          </w:r>
          <w:r w:rsidR="00146825">
            <w:fldChar w:fldCharType="end"/>
          </w:r>
        </w:sdtContent>
      </w:sdt>
      <w:bookmarkEnd w:id="11"/>
    </w:p>
    <w:p w14:paraId="6A193EF7" w14:textId="6D6A091E" w:rsidR="00B03168" w:rsidRDefault="00C2370D" w:rsidP="00B03168">
      <w:pPr>
        <w:pStyle w:val="Nadpis3"/>
      </w:pPr>
      <w:bookmarkStart w:id="12" w:name="_Toc98213969"/>
      <w:r>
        <w:t>Porovnání</w:t>
      </w:r>
      <w:bookmarkEnd w:id="12"/>
    </w:p>
    <w:p w14:paraId="7D08514E" w14:textId="7120B023" w:rsidR="00B5641A" w:rsidRDefault="008B3EDC" w:rsidP="00252699">
      <w:r>
        <w:t>Hlavní výhodou ESP32 je to, že má v základní verzi v sobě zabudovaný wifi a Bluetooth modul, to Arduino nemá, pokud nedokoupíme přídavný modul.</w:t>
      </w:r>
      <w:r w:rsidR="0048478C"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287"/>
        <w:gridCol w:w="1344"/>
        <w:gridCol w:w="1348"/>
        <w:gridCol w:w="1531"/>
        <w:gridCol w:w="2096"/>
        <w:gridCol w:w="1456"/>
      </w:tblGrid>
      <w:tr w:rsidR="007F295B" w14:paraId="454D7D8A" w14:textId="77777777" w:rsidTr="00782235">
        <w:tc>
          <w:tcPr>
            <w:tcW w:w="1287" w:type="dxa"/>
          </w:tcPr>
          <w:p w14:paraId="2D97B0E6" w14:textId="77777777" w:rsidR="00B5641A" w:rsidRDefault="00B5641A" w:rsidP="0048478C">
            <w:pPr>
              <w:ind w:firstLine="0"/>
            </w:pPr>
          </w:p>
        </w:tc>
        <w:tc>
          <w:tcPr>
            <w:tcW w:w="1344" w:type="dxa"/>
          </w:tcPr>
          <w:p w14:paraId="2F6A3C9A" w14:textId="5C3670D6" w:rsidR="00B5641A" w:rsidRDefault="00B5641A" w:rsidP="0048478C">
            <w:pPr>
              <w:ind w:firstLine="0"/>
            </w:pPr>
            <w:r>
              <w:t>Procesor</w:t>
            </w:r>
          </w:p>
        </w:tc>
        <w:tc>
          <w:tcPr>
            <w:tcW w:w="1348" w:type="dxa"/>
          </w:tcPr>
          <w:p w14:paraId="732639A5" w14:textId="2F90DEF9" w:rsidR="00B5641A" w:rsidRDefault="00B5641A" w:rsidP="0048478C">
            <w:pPr>
              <w:ind w:firstLine="0"/>
            </w:pPr>
            <w:r>
              <w:t>Frekvence</w:t>
            </w:r>
          </w:p>
        </w:tc>
        <w:tc>
          <w:tcPr>
            <w:tcW w:w="1531" w:type="dxa"/>
          </w:tcPr>
          <w:p w14:paraId="19A399A5" w14:textId="3FE85BB4" w:rsidR="00B5641A" w:rsidRDefault="007873BD" w:rsidP="0048478C">
            <w:pPr>
              <w:ind w:firstLine="0"/>
            </w:pPr>
            <w:r>
              <w:t>Flash p</w:t>
            </w:r>
            <w:r w:rsidR="00B5641A">
              <w:t>aměť</w:t>
            </w:r>
          </w:p>
        </w:tc>
        <w:tc>
          <w:tcPr>
            <w:tcW w:w="2096" w:type="dxa"/>
          </w:tcPr>
          <w:p w14:paraId="3449FD2C" w14:textId="11076323" w:rsidR="00B5641A" w:rsidRDefault="00B5641A" w:rsidP="0048478C">
            <w:pPr>
              <w:ind w:firstLine="0"/>
            </w:pPr>
            <w:r>
              <w:t>Vstupy/výstupy</w:t>
            </w:r>
          </w:p>
        </w:tc>
        <w:tc>
          <w:tcPr>
            <w:tcW w:w="1456" w:type="dxa"/>
          </w:tcPr>
          <w:p w14:paraId="15825D99" w14:textId="0F7C7AE6" w:rsidR="00B5641A" w:rsidRDefault="00B5641A" w:rsidP="0048478C">
            <w:pPr>
              <w:ind w:firstLine="0"/>
            </w:pPr>
            <w:r>
              <w:t>Wi-Fi</w:t>
            </w:r>
          </w:p>
        </w:tc>
      </w:tr>
      <w:tr w:rsidR="007F295B" w14:paraId="556A8B8F" w14:textId="77777777" w:rsidTr="00782235">
        <w:tc>
          <w:tcPr>
            <w:tcW w:w="1287" w:type="dxa"/>
          </w:tcPr>
          <w:p w14:paraId="177021A5" w14:textId="4F10BA63" w:rsidR="00B5641A" w:rsidRDefault="00B5641A" w:rsidP="004F23A7">
            <w:pPr>
              <w:ind w:firstLine="0"/>
              <w:jc w:val="left"/>
            </w:pPr>
            <w:r>
              <w:t>Arduino Zero</w:t>
            </w:r>
          </w:p>
        </w:tc>
        <w:tc>
          <w:tcPr>
            <w:tcW w:w="1344" w:type="dxa"/>
          </w:tcPr>
          <w:p w14:paraId="43C7834B" w14:textId="592378D6" w:rsidR="00B5641A" w:rsidRDefault="007873BD" w:rsidP="004F23A7">
            <w:pPr>
              <w:ind w:firstLine="0"/>
              <w:jc w:val="left"/>
            </w:pPr>
            <w:r w:rsidRPr="007873BD">
              <w:t>SAMD21</w:t>
            </w:r>
          </w:p>
        </w:tc>
        <w:tc>
          <w:tcPr>
            <w:tcW w:w="1348" w:type="dxa"/>
          </w:tcPr>
          <w:p w14:paraId="0E752114" w14:textId="6759B961" w:rsidR="00B5641A" w:rsidRDefault="007873BD" w:rsidP="004F23A7">
            <w:pPr>
              <w:ind w:firstLine="0"/>
              <w:jc w:val="left"/>
            </w:pPr>
            <w:r>
              <w:t>48 MHz</w:t>
            </w:r>
          </w:p>
        </w:tc>
        <w:tc>
          <w:tcPr>
            <w:tcW w:w="1531" w:type="dxa"/>
          </w:tcPr>
          <w:p w14:paraId="5804B19B" w14:textId="247F5A33" w:rsidR="00B5641A" w:rsidRDefault="007873BD" w:rsidP="004F23A7">
            <w:pPr>
              <w:ind w:firstLine="0"/>
              <w:jc w:val="left"/>
            </w:pPr>
            <w:r>
              <w:t>256 kB</w:t>
            </w:r>
          </w:p>
        </w:tc>
        <w:tc>
          <w:tcPr>
            <w:tcW w:w="2096" w:type="dxa"/>
          </w:tcPr>
          <w:p w14:paraId="471E6D96" w14:textId="46E91B85" w:rsidR="00B5641A" w:rsidRDefault="00785744" w:rsidP="004F23A7">
            <w:pPr>
              <w:ind w:firstLine="0"/>
              <w:jc w:val="left"/>
            </w:pPr>
            <w:r w:rsidRPr="00785744">
              <w:rPr>
                <w:sz w:val="20"/>
                <w:szCs w:val="18"/>
              </w:rPr>
              <w:t>20 digitálních vstupních a výstupních pinů, 6 analog. vstupů a 1 analog. výstup</w:t>
            </w:r>
          </w:p>
        </w:tc>
        <w:tc>
          <w:tcPr>
            <w:tcW w:w="1456" w:type="dxa"/>
          </w:tcPr>
          <w:p w14:paraId="755EEB01" w14:textId="7A911AAE" w:rsidR="00B5641A" w:rsidRDefault="00785744" w:rsidP="004F23A7">
            <w:pPr>
              <w:ind w:firstLine="0"/>
              <w:jc w:val="left"/>
            </w:pPr>
            <w:r>
              <w:t>při dokoupení modulu</w:t>
            </w:r>
          </w:p>
        </w:tc>
      </w:tr>
      <w:tr w:rsidR="00782235" w14:paraId="5DA00B6B" w14:textId="77777777" w:rsidTr="00782235">
        <w:tc>
          <w:tcPr>
            <w:tcW w:w="1287" w:type="dxa"/>
          </w:tcPr>
          <w:p w14:paraId="347EDB66" w14:textId="0D97F36C" w:rsidR="00782235" w:rsidRDefault="00782235" w:rsidP="004F23A7">
            <w:pPr>
              <w:ind w:firstLine="0"/>
              <w:jc w:val="left"/>
            </w:pPr>
            <w:r>
              <w:t>ESP32</w:t>
            </w:r>
          </w:p>
        </w:tc>
        <w:tc>
          <w:tcPr>
            <w:tcW w:w="1344" w:type="dxa"/>
          </w:tcPr>
          <w:p w14:paraId="01B3B51F" w14:textId="19623507" w:rsidR="00782235" w:rsidRPr="007873BD" w:rsidRDefault="00782235" w:rsidP="004F23A7">
            <w:pPr>
              <w:ind w:firstLine="0"/>
              <w:jc w:val="left"/>
            </w:pPr>
            <w:r w:rsidRPr="007873BD">
              <w:t>Tensilica Xtensa LX6</w:t>
            </w:r>
          </w:p>
        </w:tc>
        <w:tc>
          <w:tcPr>
            <w:tcW w:w="1348" w:type="dxa"/>
          </w:tcPr>
          <w:p w14:paraId="66380A4D" w14:textId="67990942" w:rsidR="00782235" w:rsidRDefault="00782235" w:rsidP="004F23A7">
            <w:pPr>
              <w:ind w:firstLine="0"/>
              <w:jc w:val="left"/>
            </w:pPr>
            <w:r w:rsidRPr="007873BD">
              <w:t xml:space="preserve">160 </w:t>
            </w:r>
            <w:r>
              <w:t>nebo</w:t>
            </w:r>
            <w:r w:rsidRPr="007873BD">
              <w:t xml:space="preserve"> 240 MHz</w:t>
            </w:r>
          </w:p>
        </w:tc>
        <w:tc>
          <w:tcPr>
            <w:tcW w:w="1531" w:type="dxa"/>
          </w:tcPr>
          <w:p w14:paraId="0EF013FB" w14:textId="75052042" w:rsidR="00782235" w:rsidRDefault="00782235" w:rsidP="004F23A7">
            <w:pPr>
              <w:ind w:firstLine="0"/>
              <w:jc w:val="left"/>
            </w:pPr>
            <w:r>
              <w:t>4, 8 nebo 16 MB</w:t>
            </w:r>
          </w:p>
        </w:tc>
        <w:tc>
          <w:tcPr>
            <w:tcW w:w="2096" w:type="dxa"/>
          </w:tcPr>
          <w:p w14:paraId="2B3B2CCC" w14:textId="60B38AC5" w:rsidR="00782235" w:rsidRPr="00785744" w:rsidRDefault="00782235" w:rsidP="004F23A7">
            <w:pPr>
              <w:ind w:firstLine="0"/>
              <w:jc w:val="left"/>
              <w:rPr>
                <w:sz w:val="20"/>
                <w:szCs w:val="18"/>
              </w:rPr>
            </w:pPr>
            <w:r>
              <w:t>38 až 77 vstupních a výstupních pinů</w:t>
            </w:r>
          </w:p>
        </w:tc>
        <w:tc>
          <w:tcPr>
            <w:tcW w:w="1456" w:type="dxa"/>
          </w:tcPr>
          <w:p w14:paraId="183252D2" w14:textId="62DF9F13" w:rsidR="00782235" w:rsidRDefault="00782235" w:rsidP="004F23A7">
            <w:pPr>
              <w:ind w:firstLine="0"/>
              <w:jc w:val="left"/>
            </w:pPr>
            <w:r>
              <w:t>zabudovaná</w:t>
            </w:r>
          </w:p>
        </w:tc>
      </w:tr>
      <w:tr w:rsidR="007F295B" w14:paraId="40B14FA8" w14:textId="77777777" w:rsidTr="00782235">
        <w:tc>
          <w:tcPr>
            <w:tcW w:w="1287" w:type="dxa"/>
          </w:tcPr>
          <w:p w14:paraId="4D4482D1" w14:textId="78312C33" w:rsidR="00A51764" w:rsidRDefault="00A51764" w:rsidP="004F23A7">
            <w:pPr>
              <w:ind w:firstLine="0"/>
              <w:jc w:val="left"/>
            </w:pPr>
            <w:r>
              <w:t>Raspberry Pi</w:t>
            </w:r>
            <w:r w:rsidR="00B048E5">
              <w:t xml:space="preserve"> 4</w:t>
            </w:r>
          </w:p>
        </w:tc>
        <w:tc>
          <w:tcPr>
            <w:tcW w:w="1344" w:type="dxa"/>
          </w:tcPr>
          <w:p w14:paraId="585B6A69" w14:textId="40DD6337" w:rsidR="00A51764" w:rsidRPr="007873BD" w:rsidRDefault="006E2145" w:rsidP="004F23A7">
            <w:pPr>
              <w:ind w:firstLine="0"/>
              <w:jc w:val="left"/>
            </w:pPr>
            <w:r w:rsidRPr="006E2145">
              <w:t>Broadcom BCM2711</w:t>
            </w:r>
          </w:p>
        </w:tc>
        <w:tc>
          <w:tcPr>
            <w:tcW w:w="1348" w:type="dxa"/>
          </w:tcPr>
          <w:p w14:paraId="460E19DB" w14:textId="5685886E" w:rsidR="00A51764" w:rsidRDefault="008C3DBA" w:rsidP="004F23A7">
            <w:pPr>
              <w:ind w:firstLine="0"/>
              <w:jc w:val="left"/>
            </w:pPr>
            <w:r w:rsidRPr="008C3DBA">
              <w:t>1.5 GHz</w:t>
            </w:r>
          </w:p>
        </w:tc>
        <w:tc>
          <w:tcPr>
            <w:tcW w:w="1531" w:type="dxa"/>
          </w:tcPr>
          <w:p w14:paraId="2602CCFD" w14:textId="49DF0CCD" w:rsidR="00A51764" w:rsidRDefault="007F295B" w:rsidP="004F23A7">
            <w:pPr>
              <w:ind w:firstLine="0"/>
              <w:jc w:val="left"/>
            </w:pPr>
            <w:r>
              <w:t>maximální 8 GB</w:t>
            </w:r>
          </w:p>
        </w:tc>
        <w:tc>
          <w:tcPr>
            <w:tcW w:w="2096" w:type="dxa"/>
          </w:tcPr>
          <w:p w14:paraId="547EC500" w14:textId="77777777" w:rsidR="00A51764" w:rsidRPr="00785744" w:rsidRDefault="00A51764" w:rsidP="004F23A7">
            <w:pPr>
              <w:ind w:firstLine="0"/>
              <w:jc w:val="left"/>
              <w:rPr>
                <w:sz w:val="20"/>
                <w:szCs w:val="18"/>
              </w:rPr>
            </w:pPr>
          </w:p>
        </w:tc>
        <w:tc>
          <w:tcPr>
            <w:tcW w:w="1456" w:type="dxa"/>
          </w:tcPr>
          <w:p w14:paraId="1E586898" w14:textId="1EADEFC8" w:rsidR="00A51764" w:rsidRDefault="00CB32BA" w:rsidP="004F23A7">
            <w:pPr>
              <w:ind w:firstLine="0"/>
              <w:jc w:val="left"/>
            </w:pPr>
            <w:r>
              <w:t>při dokoupení modulu</w:t>
            </w:r>
          </w:p>
        </w:tc>
      </w:tr>
    </w:tbl>
    <w:p w14:paraId="73349AAD" w14:textId="76DB528E" w:rsidR="00687D4C" w:rsidRPr="008B3EDC" w:rsidRDefault="008B3EDC" w:rsidP="00252699">
      <w:r>
        <w:t xml:space="preserve"> </w:t>
      </w:r>
      <w:r w:rsidR="00C90902">
        <w:t xml:space="preserve">Už ze samotných parametrů je vidět to, že </w:t>
      </w:r>
      <w:r w:rsidR="002F2BE5">
        <w:t>výkonově na tom je nejhůř Arduino a nejlépe</w:t>
      </w:r>
      <w:r w:rsidR="00572723">
        <w:t xml:space="preserve"> Raspberry. </w:t>
      </w:r>
      <w:r w:rsidR="00BC717A">
        <w:t xml:space="preserve">Arduino </w:t>
      </w:r>
      <w:r w:rsidR="009764D0">
        <w:t xml:space="preserve">je dobré pro real-time kontrolu </w:t>
      </w:r>
      <w:r w:rsidR="00141C69">
        <w:t xml:space="preserve">vstupů a výstupů, </w:t>
      </w:r>
      <w:r w:rsidR="00633545">
        <w:t>ESP32,</w:t>
      </w:r>
      <w:r w:rsidR="0078379E">
        <w:t xml:space="preserve"> pokud </w:t>
      </w:r>
      <w:r w:rsidR="00633545">
        <w:t>potřebujeme Bluetooth</w:t>
      </w:r>
      <w:r w:rsidR="005A16B3">
        <w:t xml:space="preserve"> nebo wifi komunikace</w:t>
      </w:r>
      <w:r w:rsidR="00523058">
        <w:t xml:space="preserve">, toto se většinou používá při ovládání jednotky telefonem nebo </w:t>
      </w:r>
      <w:r w:rsidR="00633545">
        <w:t xml:space="preserve">pro vzdálenou kontrolu. Raspberry </w:t>
      </w:r>
      <w:r w:rsidR="000D23FD">
        <w:t>je z těchto tří nejvýkonnější a zároveň nej</w:t>
      </w:r>
      <w:r w:rsidR="000B1429">
        <w:t>univerzálnější</w:t>
      </w:r>
      <w:r w:rsidR="007D0406">
        <w:t xml:space="preserve">. </w:t>
      </w:r>
      <w:r w:rsidR="00912ED5">
        <w:t xml:space="preserve"> </w:t>
      </w:r>
      <w:r w:rsidR="00B048E5">
        <w:t>Pokud potřebujte silný Linux počítač, tak Raspberry se k tomu perfektně hodí.</w:t>
      </w:r>
    </w:p>
    <w:p w14:paraId="1BCB6DFF" w14:textId="008B702F" w:rsidR="00C2370D" w:rsidRDefault="00C2370D" w:rsidP="00C2370D">
      <w:pPr>
        <w:pStyle w:val="Nadpis3"/>
      </w:pPr>
      <w:bookmarkStart w:id="13" w:name="_Toc98213970"/>
      <w:r>
        <w:lastRenderedPageBreak/>
        <w:t>Výběr</w:t>
      </w:r>
      <w:bookmarkEnd w:id="13"/>
    </w:p>
    <w:p w14:paraId="005B58FA" w14:textId="7AE2CED5" w:rsidR="00302B12" w:rsidRPr="00302B12" w:rsidRDefault="00F41601" w:rsidP="00C6522F">
      <w:r>
        <w:t>Jako řídící jednotku pro můj projekt jsem si vybral ESP32</w:t>
      </w:r>
      <w:r w:rsidR="00960BBC">
        <w:t>.</w:t>
      </w:r>
      <w:r w:rsidR="00954EFD">
        <w:t xml:space="preserve"> Vybral jsem si ho hlavně </w:t>
      </w:r>
      <w:r w:rsidR="004E1870">
        <w:t>díky</w:t>
      </w:r>
      <w:r w:rsidR="00954EFD">
        <w:t xml:space="preserve"> </w:t>
      </w:r>
      <w:r w:rsidR="008B0CE0">
        <w:t xml:space="preserve">třem </w:t>
      </w:r>
      <w:r w:rsidR="00C03B06">
        <w:t>parametrům</w:t>
      </w:r>
      <w:r w:rsidR="004259EF">
        <w:t>,</w:t>
      </w:r>
      <w:r w:rsidR="00A331C8">
        <w:t xml:space="preserve"> </w:t>
      </w:r>
      <w:r w:rsidR="00C6522F">
        <w:t xml:space="preserve">což </w:t>
      </w:r>
      <w:r w:rsidR="008B0CE0">
        <w:t xml:space="preserve">jsou cena, výkon a </w:t>
      </w:r>
      <w:r w:rsidR="004259EF">
        <w:t xml:space="preserve">komunikace. Když budeme cenově porovnávat Arduino Zero a </w:t>
      </w:r>
      <w:r w:rsidR="00E36F78">
        <w:t xml:space="preserve">ESP32, tak zjistíme, že ESP32 je </w:t>
      </w:r>
      <w:r w:rsidR="00862AF2">
        <w:t xml:space="preserve">přibližně </w:t>
      </w:r>
      <w:r w:rsidR="002B08E0">
        <w:t>5krát</w:t>
      </w:r>
      <w:r w:rsidR="00862AF2">
        <w:t xml:space="preserve"> levnější, přičemž</w:t>
      </w:r>
      <w:r w:rsidR="00141985">
        <w:t xml:space="preserve"> ESP32</w:t>
      </w:r>
      <w:r w:rsidR="00467BD7">
        <w:t xml:space="preserve"> je výkonnější</w:t>
      </w:r>
      <w:r w:rsidR="00141985">
        <w:t>.</w:t>
      </w:r>
      <w:r w:rsidR="008B0908">
        <w:t xml:space="preserve"> Část </w:t>
      </w:r>
      <w:r w:rsidR="006B1EF4">
        <w:t>mojí</w:t>
      </w:r>
      <w:r w:rsidR="008B0908">
        <w:t xml:space="preserve"> práce se zabývá vzdálenou správou </w:t>
      </w:r>
      <w:r w:rsidR="00773074">
        <w:t>skleníku,</w:t>
      </w:r>
      <w:r w:rsidR="0063655E">
        <w:t xml:space="preserve"> </w:t>
      </w:r>
      <w:r w:rsidR="00ED475F">
        <w:t>proto jsem bral v potaz to, že ESP32 má zabudovan</w:t>
      </w:r>
      <w:r w:rsidR="0075573D">
        <w:t xml:space="preserve">ý modul pro komunikaci přes </w:t>
      </w:r>
      <w:r w:rsidR="00CC653F">
        <w:t>W</w:t>
      </w:r>
      <w:r w:rsidR="0075573D">
        <w:t xml:space="preserve">ifi a Bluetooth. </w:t>
      </w:r>
    </w:p>
    <w:p w14:paraId="263A1511" w14:textId="18518D0A" w:rsidR="008325CA" w:rsidRDefault="008325CA" w:rsidP="008325CA">
      <w:pPr>
        <w:pStyle w:val="Nadpis2"/>
      </w:pPr>
      <w:bookmarkStart w:id="14" w:name="_Toc98213971"/>
      <w:r>
        <w:t>Senzory</w:t>
      </w:r>
      <w:bookmarkEnd w:id="14"/>
    </w:p>
    <w:p w14:paraId="0B9C71F5" w14:textId="6A273074" w:rsidR="009C72DB" w:rsidRPr="009C72DB" w:rsidRDefault="00E06061" w:rsidP="009C72DB">
      <w:r>
        <w:t>Výběr senzorů už není tak složitý, protože není moc na výběr</w:t>
      </w:r>
      <w:r w:rsidR="008217B3">
        <w:t xml:space="preserve">. </w:t>
      </w:r>
      <w:r w:rsidR="00F92838">
        <w:t>Při definici požadavků na klimatické prostředí</w:t>
      </w:r>
      <w:r w:rsidR="00376D9F">
        <w:t xml:space="preserve"> jsem uvedl, že potřebuji senzor na </w:t>
      </w:r>
      <w:r w:rsidR="00B43808">
        <w:t xml:space="preserve">teplotu vzduchu, </w:t>
      </w:r>
      <w:r w:rsidR="00FC3EF3">
        <w:t>vlhkost vzduchu</w:t>
      </w:r>
      <w:r w:rsidR="00B43808">
        <w:t xml:space="preserve"> a</w:t>
      </w:r>
      <w:r w:rsidR="00D85C1E">
        <w:t xml:space="preserve"> vlhkost</w:t>
      </w:r>
      <w:r w:rsidR="00B43808">
        <w:t xml:space="preserve"> </w:t>
      </w:r>
      <w:r w:rsidR="00FC3EF3">
        <w:t>zeminy.</w:t>
      </w:r>
      <w:r w:rsidR="00D72294">
        <w:t xml:space="preserve"> </w:t>
      </w:r>
      <w:r w:rsidR="002B5DF8">
        <w:t xml:space="preserve">Skleník bude mít automatické zavlažování, takže potřebujeme senzor hladiny v nádržce na vodu </w:t>
      </w:r>
      <w:r w:rsidR="00EA7D66">
        <w:t xml:space="preserve">a senzor okolního světla, kvůli automatickému zapínání </w:t>
      </w:r>
      <w:r w:rsidR="00724C18">
        <w:t>růstového světla</w:t>
      </w:r>
      <w:r w:rsidR="00E76371">
        <w:t>.</w:t>
      </w:r>
    </w:p>
    <w:p w14:paraId="46B255CE" w14:textId="6FBE3A1D" w:rsidR="00C2370D" w:rsidRDefault="00C2370D" w:rsidP="00C2370D">
      <w:pPr>
        <w:pStyle w:val="Nadpis3"/>
      </w:pPr>
      <w:bookmarkStart w:id="15" w:name="_Toc98213972"/>
      <w:r>
        <w:t>Porovnání</w:t>
      </w:r>
      <w:r w:rsidR="007B22B1">
        <w:t xml:space="preserve"> a výběr</w:t>
      </w:r>
      <w:bookmarkEnd w:id="15"/>
    </w:p>
    <w:p w14:paraId="6AC817D6" w14:textId="5C43D6B1" w:rsidR="007B7169" w:rsidRDefault="002B0A7E" w:rsidP="007B7169">
      <w:r>
        <w:t xml:space="preserve">U senzorů </w:t>
      </w:r>
      <w:r w:rsidR="00453670">
        <w:t>samotné porov</w:t>
      </w:r>
      <w:r w:rsidR="00600EAD">
        <w:t>návání není</w:t>
      </w:r>
      <w:r w:rsidR="007538D7">
        <w:t xml:space="preserve"> </w:t>
      </w:r>
      <w:r w:rsidR="00600EAD">
        <w:t xml:space="preserve">tak důležité, pokud se budeme bavit o tom, že tento projekt je pouze </w:t>
      </w:r>
      <w:r w:rsidR="006B6CE0">
        <w:t xml:space="preserve">prototyp a </w:t>
      </w:r>
      <w:r w:rsidR="007538D7">
        <w:t xml:space="preserve">nebude používán v opravdových podmínkách. </w:t>
      </w:r>
      <w:r w:rsidR="005A21EC">
        <w:t>Senz</w:t>
      </w:r>
      <w:r w:rsidR="002E68F9">
        <w:t xml:space="preserve">ory mají pouze dva </w:t>
      </w:r>
      <w:r w:rsidR="00952F6D">
        <w:t>parametry</w:t>
      </w:r>
      <w:r w:rsidR="002315E3">
        <w:t xml:space="preserve"> </w:t>
      </w:r>
      <w:r w:rsidR="002E68F9">
        <w:t xml:space="preserve">přesnost a </w:t>
      </w:r>
      <w:r w:rsidR="00FE7F19">
        <w:t>napájecí napětí.</w:t>
      </w:r>
    </w:p>
    <w:p w14:paraId="3F553809" w14:textId="4CE594A5" w:rsidR="007F54A7" w:rsidRDefault="00153E8A" w:rsidP="007F54A7">
      <w:pPr>
        <w:pStyle w:val="Nadpis4"/>
      </w:pPr>
      <w:r>
        <w:t>Vlhkost a teplota vzduchu</w:t>
      </w:r>
    </w:p>
    <w:p w14:paraId="1E846186" w14:textId="45BBA43C" w:rsidR="00153E8A" w:rsidRDefault="00153E8A" w:rsidP="00153E8A">
      <w:r>
        <w:t xml:space="preserve">Když si do vyhledávače zadáte „senzor teploty a vlhkosti </w:t>
      </w:r>
      <w:r w:rsidR="00A07154">
        <w:t xml:space="preserve">vzduchu“, tak jako první senzor uvidíte DHT11 nebo </w:t>
      </w:r>
      <w:r w:rsidR="003A5F97">
        <w:t>DHT22, a právě tyto dva senzory bych chtěl porovnat.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930"/>
        <w:gridCol w:w="1696"/>
      </w:tblGrid>
      <w:tr w:rsidR="00F13107" w14:paraId="1361041D" w14:textId="77777777" w:rsidTr="00B6439C">
        <w:tc>
          <w:tcPr>
            <w:tcW w:w="1812" w:type="dxa"/>
          </w:tcPr>
          <w:p w14:paraId="3ED43006" w14:textId="77777777" w:rsidR="00F13107" w:rsidRDefault="00F13107" w:rsidP="00153E8A">
            <w:pPr>
              <w:ind w:firstLine="0"/>
            </w:pPr>
          </w:p>
        </w:tc>
        <w:tc>
          <w:tcPr>
            <w:tcW w:w="1812" w:type="dxa"/>
          </w:tcPr>
          <w:p w14:paraId="6D433257" w14:textId="0264C1AB" w:rsidR="00F13107" w:rsidRDefault="004D0925" w:rsidP="00153E8A">
            <w:pPr>
              <w:ind w:firstLine="0"/>
            </w:pPr>
            <w:r>
              <w:t>N</w:t>
            </w:r>
            <w:r w:rsidR="00B6439C">
              <w:t>apá</w:t>
            </w:r>
            <w:r>
              <w:t>jecí napětí</w:t>
            </w:r>
          </w:p>
        </w:tc>
        <w:tc>
          <w:tcPr>
            <w:tcW w:w="1812" w:type="dxa"/>
          </w:tcPr>
          <w:p w14:paraId="45EF1D7B" w14:textId="4A6A4C4C" w:rsidR="00F13107" w:rsidRDefault="00B6439C" w:rsidP="00153E8A">
            <w:pPr>
              <w:ind w:firstLine="0"/>
            </w:pPr>
            <w:r>
              <w:t>Teplotní rozsah</w:t>
            </w:r>
          </w:p>
        </w:tc>
        <w:tc>
          <w:tcPr>
            <w:tcW w:w="1930" w:type="dxa"/>
          </w:tcPr>
          <w:p w14:paraId="014AC47D" w14:textId="510AA6F5" w:rsidR="00F13107" w:rsidRDefault="00B6439C" w:rsidP="00153E8A">
            <w:pPr>
              <w:ind w:firstLine="0"/>
            </w:pPr>
            <w:r>
              <w:t>Rozsah vlhkosti</w:t>
            </w:r>
          </w:p>
        </w:tc>
        <w:tc>
          <w:tcPr>
            <w:tcW w:w="1696" w:type="dxa"/>
          </w:tcPr>
          <w:p w14:paraId="2C60A9DB" w14:textId="2CDB2552" w:rsidR="00F13107" w:rsidRDefault="00C85494" w:rsidP="00153E8A">
            <w:pPr>
              <w:ind w:firstLine="0"/>
            </w:pPr>
            <w:r>
              <w:t>Knihovna</w:t>
            </w:r>
          </w:p>
        </w:tc>
      </w:tr>
      <w:tr w:rsidR="00F13107" w14:paraId="13815212" w14:textId="77777777" w:rsidTr="00B6439C">
        <w:tc>
          <w:tcPr>
            <w:tcW w:w="1812" w:type="dxa"/>
          </w:tcPr>
          <w:p w14:paraId="0BE78B71" w14:textId="6D40EF44" w:rsidR="00F13107" w:rsidRDefault="00F13107" w:rsidP="004F23A7">
            <w:pPr>
              <w:ind w:firstLine="0"/>
              <w:jc w:val="left"/>
            </w:pPr>
            <w:r>
              <w:t>DHT11</w:t>
            </w:r>
          </w:p>
        </w:tc>
        <w:tc>
          <w:tcPr>
            <w:tcW w:w="1812" w:type="dxa"/>
          </w:tcPr>
          <w:p w14:paraId="4CDD210A" w14:textId="00F86455" w:rsidR="00F13107" w:rsidRDefault="00EC4B5C" w:rsidP="004F23A7">
            <w:pPr>
              <w:ind w:firstLine="0"/>
              <w:jc w:val="left"/>
            </w:pPr>
            <w:r>
              <w:t>3 až 5.5 V</w:t>
            </w:r>
          </w:p>
        </w:tc>
        <w:tc>
          <w:tcPr>
            <w:tcW w:w="1812" w:type="dxa"/>
          </w:tcPr>
          <w:p w14:paraId="5A495A8E" w14:textId="52F83BE6" w:rsidR="00F13107" w:rsidRDefault="00EC4B5C" w:rsidP="004F23A7">
            <w:pPr>
              <w:ind w:firstLine="0"/>
              <w:jc w:val="left"/>
            </w:pPr>
            <w:r>
              <w:t xml:space="preserve">0 až 50 </w:t>
            </w:r>
            <w:r w:rsidRPr="00EC4B5C">
              <w:t>ºC</w:t>
            </w:r>
          </w:p>
        </w:tc>
        <w:tc>
          <w:tcPr>
            <w:tcW w:w="1930" w:type="dxa"/>
          </w:tcPr>
          <w:p w14:paraId="4B23DA8B" w14:textId="175D5F47" w:rsidR="00F13107" w:rsidRDefault="00E658CC" w:rsidP="004F23A7">
            <w:pPr>
              <w:ind w:firstLine="0"/>
              <w:jc w:val="left"/>
            </w:pPr>
            <w:r>
              <w:t>20 až 90 %</w:t>
            </w:r>
          </w:p>
        </w:tc>
        <w:tc>
          <w:tcPr>
            <w:tcW w:w="1696" w:type="dxa"/>
          </w:tcPr>
          <w:p w14:paraId="3983E1FC" w14:textId="5F2A2DD0" w:rsidR="00F13107" w:rsidRPr="00E658CC" w:rsidRDefault="00E658CC" w:rsidP="004F23A7">
            <w:pPr>
              <w:ind w:firstLine="0"/>
              <w:jc w:val="left"/>
              <w:rPr>
                <w:sz w:val="18"/>
                <w:szCs w:val="16"/>
              </w:rPr>
            </w:pPr>
            <w:r w:rsidRPr="00E658CC">
              <w:rPr>
                <w:sz w:val="18"/>
                <w:szCs w:val="16"/>
              </w:rPr>
              <w:t>Adafruit DHT</w:t>
            </w:r>
            <w:r w:rsidR="005A62BD">
              <w:rPr>
                <w:sz w:val="18"/>
                <w:szCs w:val="16"/>
              </w:rPr>
              <w:t xml:space="preserve"> </w:t>
            </w:r>
            <w:r w:rsidRPr="00E658CC">
              <w:rPr>
                <w:sz w:val="18"/>
                <w:szCs w:val="16"/>
              </w:rPr>
              <w:t>a Adafruit Unified Sensor</w:t>
            </w:r>
          </w:p>
        </w:tc>
      </w:tr>
      <w:tr w:rsidR="00F13107" w14:paraId="2854FAD8" w14:textId="77777777" w:rsidTr="00B6439C">
        <w:tc>
          <w:tcPr>
            <w:tcW w:w="1812" w:type="dxa"/>
          </w:tcPr>
          <w:p w14:paraId="633647FD" w14:textId="6ED704CE" w:rsidR="00F13107" w:rsidRDefault="00F13107" w:rsidP="004F23A7">
            <w:pPr>
              <w:ind w:firstLine="0"/>
              <w:jc w:val="left"/>
            </w:pPr>
            <w:r>
              <w:t>DHT22</w:t>
            </w:r>
          </w:p>
        </w:tc>
        <w:tc>
          <w:tcPr>
            <w:tcW w:w="1812" w:type="dxa"/>
          </w:tcPr>
          <w:p w14:paraId="3474B1BE" w14:textId="3C1ED0F7" w:rsidR="00F13107" w:rsidRDefault="00602EA5" w:rsidP="004F23A7">
            <w:pPr>
              <w:ind w:firstLine="0"/>
              <w:jc w:val="left"/>
            </w:pPr>
            <w:r>
              <w:t>3 až 6 V</w:t>
            </w:r>
          </w:p>
        </w:tc>
        <w:tc>
          <w:tcPr>
            <w:tcW w:w="1812" w:type="dxa"/>
          </w:tcPr>
          <w:p w14:paraId="7BD39106" w14:textId="53271285" w:rsidR="00F13107" w:rsidRDefault="000879D9" w:rsidP="004F23A7">
            <w:pPr>
              <w:ind w:firstLine="0"/>
              <w:jc w:val="left"/>
            </w:pPr>
            <w:r>
              <w:t>-40</w:t>
            </w:r>
            <w:r w:rsidR="00620E8E">
              <w:t xml:space="preserve"> až 80 </w:t>
            </w:r>
            <w:r w:rsidR="00620E8E" w:rsidRPr="00EC4B5C">
              <w:t>ºC</w:t>
            </w:r>
          </w:p>
        </w:tc>
        <w:tc>
          <w:tcPr>
            <w:tcW w:w="1930" w:type="dxa"/>
          </w:tcPr>
          <w:p w14:paraId="7E6F8C8F" w14:textId="3C0AAE03" w:rsidR="00F13107" w:rsidRDefault="00620E8E" w:rsidP="004F23A7">
            <w:pPr>
              <w:ind w:firstLine="0"/>
              <w:jc w:val="left"/>
            </w:pPr>
            <w:r>
              <w:t>0 až 100 %</w:t>
            </w:r>
          </w:p>
        </w:tc>
        <w:tc>
          <w:tcPr>
            <w:tcW w:w="1696" w:type="dxa"/>
          </w:tcPr>
          <w:p w14:paraId="1870540B" w14:textId="1B241F72" w:rsidR="00F13107" w:rsidRPr="00620E8E" w:rsidRDefault="00620E8E" w:rsidP="004F23A7">
            <w:pPr>
              <w:ind w:firstLine="0"/>
              <w:jc w:val="left"/>
              <w:rPr>
                <w:sz w:val="18"/>
                <w:szCs w:val="16"/>
              </w:rPr>
            </w:pPr>
            <w:r w:rsidRPr="00620E8E">
              <w:rPr>
                <w:sz w:val="18"/>
                <w:szCs w:val="16"/>
              </w:rPr>
              <w:t>Adafruit DHT</w:t>
            </w:r>
            <w:r w:rsidR="005A62BD">
              <w:rPr>
                <w:sz w:val="18"/>
                <w:szCs w:val="16"/>
              </w:rPr>
              <w:t xml:space="preserve"> </w:t>
            </w:r>
            <w:r w:rsidRPr="00620E8E">
              <w:rPr>
                <w:sz w:val="18"/>
                <w:szCs w:val="16"/>
              </w:rPr>
              <w:t>a Adafruit Unified Sensor</w:t>
            </w:r>
          </w:p>
        </w:tc>
      </w:tr>
      <w:tr w:rsidR="00F13107" w14:paraId="03B2359D" w14:textId="77777777" w:rsidTr="00B6439C">
        <w:tc>
          <w:tcPr>
            <w:tcW w:w="1812" w:type="dxa"/>
          </w:tcPr>
          <w:p w14:paraId="5F2809EE" w14:textId="7F0458EA" w:rsidR="00F13107" w:rsidRDefault="00F13107" w:rsidP="004F23A7">
            <w:pPr>
              <w:ind w:firstLine="0"/>
              <w:jc w:val="left"/>
            </w:pPr>
            <w:r>
              <w:t>LM35DZ</w:t>
            </w:r>
          </w:p>
        </w:tc>
        <w:tc>
          <w:tcPr>
            <w:tcW w:w="1812" w:type="dxa"/>
          </w:tcPr>
          <w:p w14:paraId="1E11EB05" w14:textId="592EAEFF" w:rsidR="00F13107" w:rsidRDefault="00AC43D9" w:rsidP="004F23A7">
            <w:pPr>
              <w:ind w:firstLine="0"/>
              <w:jc w:val="left"/>
            </w:pPr>
            <w:r>
              <w:t>4 až 30 V</w:t>
            </w:r>
          </w:p>
        </w:tc>
        <w:tc>
          <w:tcPr>
            <w:tcW w:w="1812" w:type="dxa"/>
          </w:tcPr>
          <w:p w14:paraId="3071E673" w14:textId="2FBE9001" w:rsidR="00F13107" w:rsidRDefault="00B40199" w:rsidP="004F23A7">
            <w:pPr>
              <w:ind w:firstLine="0"/>
              <w:jc w:val="left"/>
            </w:pPr>
            <w:r>
              <w:t xml:space="preserve">-55 až 150 </w:t>
            </w:r>
            <w:r w:rsidRPr="00EC4B5C">
              <w:t>ºC</w:t>
            </w:r>
          </w:p>
        </w:tc>
        <w:tc>
          <w:tcPr>
            <w:tcW w:w="1930" w:type="dxa"/>
          </w:tcPr>
          <w:p w14:paraId="1CA29622" w14:textId="2A72A827" w:rsidR="00F13107" w:rsidRDefault="00EC1914" w:rsidP="004F23A7">
            <w:pPr>
              <w:ind w:firstLine="0"/>
              <w:jc w:val="left"/>
            </w:pPr>
            <w:r>
              <w:t>neměří vlhkost</w:t>
            </w:r>
          </w:p>
        </w:tc>
        <w:tc>
          <w:tcPr>
            <w:tcW w:w="1696" w:type="dxa"/>
          </w:tcPr>
          <w:p w14:paraId="24664D5A" w14:textId="04DFDDE0" w:rsidR="00F13107" w:rsidRDefault="00427AD2" w:rsidP="004F23A7">
            <w:pPr>
              <w:ind w:firstLine="0"/>
              <w:jc w:val="left"/>
            </w:pPr>
            <w:r>
              <w:t>analogRead()</w:t>
            </w:r>
          </w:p>
        </w:tc>
      </w:tr>
      <w:tr w:rsidR="00F13107" w14:paraId="0CFD6730" w14:textId="77777777" w:rsidTr="00B6439C">
        <w:tc>
          <w:tcPr>
            <w:tcW w:w="1812" w:type="dxa"/>
          </w:tcPr>
          <w:p w14:paraId="66BF7930" w14:textId="5307D55D" w:rsidR="00F13107" w:rsidRDefault="00F13107" w:rsidP="004F23A7">
            <w:pPr>
              <w:ind w:firstLine="0"/>
              <w:jc w:val="left"/>
            </w:pPr>
            <w:r>
              <w:lastRenderedPageBreak/>
              <w:t>BMP</w:t>
            </w:r>
            <w:r w:rsidR="00812E49">
              <w:t>180</w:t>
            </w:r>
          </w:p>
        </w:tc>
        <w:tc>
          <w:tcPr>
            <w:tcW w:w="1812" w:type="dxa"/>
          </w:tcPr>
          <w:p w14:paraId="5A990645" w14:textId="5B31ECEC" w:rsidR="00F13107" w:rsidRDefault="00EE2BC1" w:rsidP="004F23A7">
            <w:pPr>
              <w:ind w:firstLine="0"/>
              <w:jc w:val="left"/>
            </w:pPr>
            <w:r>
              <w:t>3,3 až 5 V</w:t>
            </w:r>
          </w:p>
        </w:tc>
        <w:tc>
          <w:tcPr>
            <w:tcW w:w="1812" w:type="dxa"/>
          </w:tcPr>
          <w:p w14:paraId="3B926B1F" w14:textId="5C629294" w:rsidR="00F13107" w:rsidRDefault="00F1379D" w:rsidP="004F23A7">
            <w:pPr>
              <w:ind w:firstLine="0"/>
              <w:jc w:val="left"/>
            </w:pPr>
            <w:r>
              <w:t>0 až 65</w:t>
            </w:r>
          </w:p>
        </w:tc>
        <w:tc>
          <w:tcPr>
            <w:tcW w:w="1930" w:type="dxa"/>
          </w:tcPr>
          <w:p w14:paraId="7B2446DF" w14:textId="2B470A99" w:rsidR="00F13107" w:rsidRDefault="00801B1E" w:rsidP="004F23A7">
            <w:pPr>
              <w:ind w:firstLine="0"/>
              <w:jc w:val="left"/>
            </w:pPr>
            <w:r>
              <w:t>neměří vlhkost</w:t>
            </w:r>
          </w:p>
        </w:tc>
        <w:tc>
          <w:tcPr>
            <w:tcW w:w="1696" w:type="dxa"/>
          </w:tcPr>
          <w:p w14:paraId="39BFC535" w14:textId="603B90EF" w:rsidR="00F13107" w:rsidRPr="00C70DC1" w:rsidRDefault="00A20074" w:rsidP="004F23A7">
            <w:pPr>
              <w:ind w:firstLine="0"/>
              <w:jc w:val="left"/>
              <w:rPr>
                <w:sz w:val="18"/>
                <w:szCs w:val="16"/>
              </w:rPr>
            </w:pPr>
            <w:r w:rsidRPr="00A20074">
              <w:rPr>
                <w:sz w:val="18"/>
                <w:szCs w:val="16"/>
              </w:rPr>
              <w:t>Adafruit</w:t>
            </w:r>
            <w:r w:rsidR="00C70DC1">
              <w:rPr>
                <w:sz w:val="18"/>
                <w:szCs w:val="16"/>
              </w:rPr>
              <w:t xml:space="preserve"> </w:t>
            </w:r>
            <w:r w:rsidRPr="00A20074">
              <w:rPr>
                <w:sz w:val="18"/>
                <w:szCs w:val="16"/>
              </w:rPr>
              <w:t>BME085</w:t>
            </w:r>
            <w:r w:rsidR="00C70DC1">
              <w:rPr>
                <w:sz w:val="18"/>
                <w:szCs w:val="16"/>
              </w:rPr>
              <w:t xml:space="preserve"> </w:t>
            </w:r>
            <w:r w:rsidRPr="00A20074">
              <w:rPr>
                <w:sz w:val="18"/>
                <w:szCs w:val="16"/>
              </w:rPr>
              <w:t>Adafruit</w:t>
            </w:r>
            <w:r>
              <w:rPr>
                <w:sz w:val="18"/>
                <w:szCs w:val="16"/>
              </w:rPr>
              <w:t xml:space="preserve"> </w:t>
            </w:r>
            <w:r w:rsidRPr="00A20074">
              <w:rPr>
                <w:sz w:val="18"/>
                <w:szCs w:val="16"/>
              </w:rPr>
              <w:t>Unified Sensor</w:t>
            </w:r>
          </w:p>
        </w:tc>
      </w:tr>
    </w:tbl>
    <w:p w14:paraId="0A1E47BA" w14:textId="1338B86F" w:rsidR="00C2370D" w:rsidRDefault="006B6910" w:rsidP="007B22B1">
      <w:r>
        <w:t xml:space="preserve">DHT11 a DHT22 jsou podle tabulky nejvhodnější, protože jsou </w:t>
      </w:r>
      <w:r w:rsidR="001B6E5E">
        <w:t>oba</w:t>
      </w:r>
      <w:r>
        <w:t xml:space="preserve"> senzory vjednom </w:t>
      </w:r>
      <w:r w:rsidR="009A699C">
        <w:t xml:space="preserve">a tím pádem nemusí řešit senzor vlhkosti vzduchu. </w:t>
      </w:r>
      <w:r w:rsidR="002961DE">
        <w:t xml:space="preserve">DHT22 má lepší rozsahy a je i dokonce </w:t>
      </w:r>
      <w:r w:rsidR="0060578C">
        <w:t xml:space="preserve">přesnější, ale na běžné měření zcela </w:t>
      </w:r>
      <w:r w:rsidR="00717FB0">
        <w:t xml:space="preserve">stačí </w:t>
      </w:r>
      <w:r w:rsidR="0060578C">
        <w:t>DHT11.</w:t>
      </w:r>
    </w:p>
    <w:p w14:paraId="16F79495" w14:textId="403AECE8" w:rsidR="00FF4A74" w:rsidRDefault="00924F51" w:rsidP="00FF4A74">
      <w:pPr>
        <w:keepNext/>
        <w:ind w:left="1981"/>
      </w:pPr>
      <w:r>
        <w:rPr>
          <w:noProof/>
        </w:rPr>
        <w:drawing>
          <wp:inline distT="0" distB="0" distL="0" distR="0" wp14:anchorId="1760FFBF" wp14:editId="13C44ABD">
            <wp:extent cx="2256594" cy="1987826"/>
            <wp:effectExtent l="0" t="0" r="0" b="0"/>
            <wp:docPr id="9" name="Obrázek 9" descr="Obsah obrázku elektronika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elektronika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219" cy="20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C92" w14:textId="20E0DB06" w:rsidR="00FF4A74" w:rsidRDefault="00FF4A74" w:rsidP="00FF4A74">
      <w:pPr>
        <w:pStyle w:val="Titulek"/>
        <w:ind w:left="2832"/>
        <w:jc w:val="both"/>
      </w:pPr>
      <w:bookmarkStart w:id="16" w:name="_Toc98214016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4</w:t>
      </w:r>
      <w:r>
        <w:fldChar w:fldCharType="end"/>
      </w:r>
      <w:r>
        <w:t xml:space="preserve"> Senzor DHT11</w:t>
      </w:r>
      <w:r w:rsidR="008969FD">
        <w:t xml:space="preserve"> </w:t>
      </w:r>
      <w:sdt>
        <w:sdtPr>
          <w:id w:val="748702428"/>
          <w:citation/>
        </w:sdtPr>
        <w:sdtEndPr/>
        <w:sdtContent>
          <w:r w:rsidR="00146825">
            <w:fldChar w:fldCharType="begin"/>
          </w:r>
          <w:r w:rsidR="00146825">
            <w:instrText xml:space="preserve"> CITATION KON22 \l 1029 </w:instrText>
          </w:r>
          <w:r w:rsidR="00146825">
            <w:fldChar w:fldCharType="separate"/>
          </w:r>
          <w:r w:rsidR="00DF2633">
            <w:rPr>
              <w:noProof/>
            </w:rPr>
            <w:t>(4)</w:t>
          </w:r>
          <w:r w:rsidR="00146825">
            <w:fldChar w:fldCharType="end"/>
          </w:r>
        </w:sdtContent>
      </w:sdt>
      <w:bookmarkEnd w:id="16"/>
    </w:p>
    <w:p w14:paraId="61AFB254" w14:textId="77777777" w:rsidR="00FF4A74" w:rsidRDefault="00FF4A74" w:rsidP="00FF4A74">
      <w:pPr>
        <w:pStyle w:val="Titulek"/>
        <w:ind w:left="2832"/>
        <w:jc w:val="both"/>
      </w:pPr>
      <w:r>
        <w:rPr>
          <w:noProof/>
        </w:rPr>
        <w:drawing>
          <wp:inline distT="0" distB="0" distL="0" distR="0" wp14:anchorId="29E649D1" wp14:editId="02AAB112">
            <wp:extent cx="2186608" cy="2028447"/>
            <wp:effectExtent l="0" t="0" r="444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7" t="15106" r="13446" b="17102"/>
                    <a:stretch/>
                  </pic:blipFill>
                  <pic:spPr bwMode="auto">
                    <a:xfrm>
                      <a:off x="0" y="0"/>
                      <a:ext cx="2221067" cy="206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66582" w14:textId="5F2A4B8E" w:rsidR="00EB355C" w:rsidRDefault="00FF4A74" w:rsidP="00FF4A74">
      <w:pPr>
        <w:pStyle w:val="Titulek"/>
        <w:ind w:left="2124" w:firstLine="708"/>
        <w:jc w:val="both"/>
      </w:pPr>
      <w:bookmarkStart w:id="17" w:name="_Toc98214017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5</w:t>
      </w:r>
      <w:r>
        <w:fldChar w:fldCharType="end"/>
      </w:r>
      <w:r>
        <w:t xml:space="preserve"> Senzor DHT22</w:t>
      </w:r>
      <w:r w:rsidR="00146825">
        <w:t xml:space="preserve"> </w:t>
      </w:r>
      <w:sdt>
        <w:sdtPr>
          <w:id w:val="1067926336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Ele22 \l 1029 </w:instrText>
          </w:r>
          <w:r w:rsidR="00BE2D41">
            <w:fldChar w:fldCharType="separate"/>
          </w:r>
          <w:r w:rsidR="00DF2633">
            <w:rPr>
              <w:noProof/>
            </w:rPr>
            <w:t>(5)</w:t>
          </w:r>
          <w:r w:rsidR="00BE2D41">
            <w:fldChar w:fldCharType="end"/>
          </w:r>
        </w:sdtContent>
      </w:sdt>
      <w:bookmarkEnd w:id="17"/>
    </w:p>
    <w:p w14:paraId="1E200D5F" w14:textId="63F1AA81" w:rsidR="00924F51" w:rsidRDefault="00924F51" w:rsidP="0064731F"/>
    <w:p w14:paraId="4849CACD" w14:textId="33FC29DE" w:rsidR="007B22B1" w:rsidRDefault="00171F4D" w:rsidP="00171F4D">
      <w:pPr>
        <w:pStyle w:val="Nadpis4"/>
      </w:pPr>
      <w:r>
        <w:t>Vlhkost zeminy</w:t>
      </w:r>
    </w:p>
    <w:p w14:paraId="6ECA6E2A" w14:textId="05B02282" w:rsidR="008357D0" w:rsidRDefault="00D41E66" w:rsidP="00171F4D">
      <w:r>
        <w:t xml:space="preserve">U tohoto senzoru </w:t>
      </w:r>
      <w:r w:rsidR="00B7025E">
        <w:t xml:space="preserve">jsem se soustředil na samotnou odolnost </w:t>
      </w:r>
      <w:r w:rsidR="00C76D19">
        <w:t>měřící sondy, protože</w:t>
      </w:r>
      <w:r w:rsidR="006D1AC8">
        <w:t xml:space="preserve"> </w:t>
      </w:r>
      <w:r w:rsidR="00564A4E">
        <w:t>u základních modelů není sonda z</w:t>
      </w:r>
      <w:r w:rsidR="008C2995">
        <w:t> </w:t>
      </w:r>
      <w:r w:rsidR="00564A4E">
        <w:t>antikoro</w:t>
      </w:r>
      <w:r w:rsidR="008C2995">
        <w:t>zního kovu</w:t>
      </w:r>
      <w:r w:rsidR="006D1AC8">
        <w:t xml:space="preserve"> a doporučuje se její výměna každý rok</w:t>
      </w:r>
      <w:r w:rsidR="00493179">
        <w:t xml:space="preserve"> </w:t>
      </w:r>
      <w:r w:rsidR="00B66153">
        <w:t>pro stejně přesné měření jako na začátku</w:t>
      </w:r>
      <w:r w:rsidR="008357D0">
        <w:t>, právě proto jsem se soustředil na tento faktor.</w:t>
      </w:r>
      <w:r w:rsidR="009F5549">
        <w:t xml:space="preserve"> </w:t>
      </w:r>
      <w:r w:rsidR="00C636E6">
        <w:t>Když se podíváte na základní modely senzorů s antikorozní sondou, tak zjistíte, že je pouze jeden</w:t>
      </w:r>
      <w:r w:rsidR="00736BC2">
        <w:t>, takže výběr tohoto senzoru byl jednoduchý.</w:t>
      </w:r>
    </w:p>
    <w:p w14:paraId="03025079" w14:textId="77777777" w:rsidR="005A4077" w:rsidRDefault="00EC3FF1" w:rsidP="005A4077">
      <w:pPr>
        <w:keepNext/>
        <w:ind w:left="1273"/>
      </w:pPr>
      <w:r>
        <w:rPr>
          <w:noProof/>
        </w:rPr>
        <w:lastRenderedPageBreak/>
        <w:drawing>
          <wp:inline distT="0" distB="0" distL="0" distR="0" wp14:anchorId="37B8979C" wp14:editId="79DDAEA6">
            <wp:extent cx="3006829" cy="2075291"/>
            <wp:effectExtent l="0" t="0" r="3175" b="127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2" t="10797" r="18703" b="11653"/>
                    <a:stretch/>
                  </pic:blipFill>
                  <pic:spPr bwMode="auto">
                    <a:xfrm>
                      <a:off x="0" y="0"/>
                      <a:ext cx="3055651" cy="21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E57D" w14:textId="0E886732" w:rsidR="00EC3FF1" w:rsidRDefault="005A4077" w:rsidP="005A4077">
      <w:pPr>
        <w:pStyle w:val="Titulek"/>
        <w:ind w:left="1416" w:firstLine="708"/>
        <w:jc w:val="both"/>
      </w:pPr>
      <w:bookmarkStart w:id="18" w:name="_Toc98214018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6</w:t>
      </w:r>
      <w:r>
        <w:fldChar w:fldCharType="end"/>
      </w:r>
      <w:r>
        <w:t xml:space="preserve"> Senzor vlhkosti zeminy</w:t>
      </w:r>
      <w:r w:rsidR="00BE2D41">
        <w:t xml:space="preserve"> </w:t>
      </w:r>
      <w:sdt>
        <w:sdtPr>
          <w:id w:val="-790438920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22Ún \l 1029 </w:instrText>
          </w:r>
          <w:r w:rsidR="00BE2D41">
            <w:fldChar w:fldCharType="separate"/>
          </w:r>
          <w:r w:rsidR="00DF2633">
            <w:rPr>
              <w:noProof/>
            </w:rPr>
            <w:t>(6)</w:t>
          </w:r>
          <w:r w:rsidR="00BE2D41">
            <w:fldChar w:fldCharType="end"/>
          </w:r>
        </w:sdtContent>
      </w:sdt>
      <w:bookmarkEnd w:id="18"/>
    </w:p>
    <w:p w14:paraId="34B152DE" w14:textId="04AC55E6" w:rsidR="00E33DAD" w:rsidRDefault="008357D0" w:rsidP="008357D0">
      <w:pPr>
        <w:pStyle w:val="Nadpis4"/>
      </w:pPr>
      <w:r>
        <w:t>Hladina vody v</w:t>
      </w:r>
      <w:r w:rsidR="00BB00FE">
        <w:t> </w:t>
      </w:r>
      <w:r>
        <w:t>n</w:t>
      </w:r>
      <w:r w:rsidR="00E33DAD">
        <w:t>ádrži</w:t>
      </w:r>
    </w:p>
    <w:p w14:paraId="4F9EBA04" w14:textId="1F47DD83" w:rsidR="00365C19" w:rsidRDefault="00BB00FE" w:rsidP="00365C19">
      <w:r w:rsidRPr="00BB00FE">
        <w:t>Tyto senzory se rozdělují do dvou skupin</w:t>
      </w:r>
      <w:r w:rsidR="00FB1037">
        <w:t xml:space="preserve"> na </w:t>
      </w:r>
      <w:r w:rsidRPr="00BB00FE">
        <w:t>odporové</w:t>
      </w:r>
      <w:r w:rsidR="00FD2E7B">
        <w:t xml:space="preserve"> senzory</w:t>
      </w:r>
      <w:r w:rsidRPr="00BB00FE">
        <w:t xml:space="preserve"> a</w:t>
      </w:r>
      <w:r w:rsidR="00FD2E7B">
        <w:t xml:space="preserve"> plovákové</w:t>
      </w:r>
      <w:r w:rsidRPr="00BB00FE">
        <w:t xml:space="preserve"> senzory</w:t>
      </w:r>
      <w:r w:rsidR="00FD2E7B">
        <w:t>.</w:t>
      </w:r>
      <w:r w:rsidRPr="00BB00FE">
        <w:t xml:space="preserve"> </w:t>
      </w:r>
      <w:r w:rsidR="00FD2E7B">
        <w:t>P</w:t>
      </w:r>
      <w:r w:rsidRPr="00BB00FE">
        <w:t xml:space="preserve">rvní </w:t>
      </w:r>
      <w:r w:rsidR="00D1157A">
        <w:t>z</w:t>
      </w:r>
      <w:r w:rsidRPr="00BB00FE">
        <w:t>e zmíněných funguje tak, že posílá do řídící jednotky odpor a my můžeme určovat hladinu. Plovákový senzor</w:t>
      </w:r>
      <w:r w:rsidR="00740944">
        <w:t xml:space="preserve"> funguje jako spínač, tím pádem nemůžeme určit kolik je v nádrži vody, ale </w:t>
      </w:r>
      <w:r w:rsidR="00547101">
        <w:t>zjistíme</w:t>
      </w:r>
      <w:r w:rsidR="000F7693">
        <w:t>,</w:t>
      </w:r>
      <w:r w:rsidR="00547101">
        <w:t xml:space="preserve"> zda</w:t>
      </w:r>
      <w:r w:rsidR="00E6086C">
        <w:t xml:space="preserve"> </w:t>
      </w:r>
      <w:r w:rsidR="00E63091">
        <w:t xml:space="preserve">je </w:t>
      </w:r>
      <w:r w:rsidR="00E6086C">
        <w:t>voda v nádrži</w:t>
      </w:r>
      <w:r w:rsidR="001E1132">
        <w:t xml:space="preserve"> pod nebo nad</w:t>
      </w:r>
      <w:r w:rsidR="006A056A">
        <w:t xml:space="preserve"> určenou</w:t>
      </w:r>
      <w:r w:rsidR="001E1132">
        <w:t xml:space="preserve"> hladinou. </w:t>
      </w:r>
      <w:r w:rsidR="00383464">
        <w:t>Proto jsem měl v plánu použít první ze zmíněných</w:t>
      </w:r>
      <w:r w:rsidR="002F4C00">
        <w:t xml:space="preserve"> senzorů</w:t>
      </w:r>
      <w:r w:rsidR="00383464">
        <w:t>, ale poté</w:t>
      </w:r>
      <w:r w:rsidR="006C2FCD">
        <w:t>,</w:t>
      </w:r>
      <w:r w:rsidR="00383464">
        <w:t xml:space="preserve"> co jsem ho objednal a zkusil</w:t>
      </w:r>
      <w:r w:rsidR="00E12232">
        <w:t>, z</w:t>
      </w:r>
      <w:r w:rsidR="00383464">
        <w:t>jistil</w:t>
      </w:r>
      <w:r w:rsidR="006B1721">
        <w:t xml:space="preserve"> jsem</w:t>
      </w:r>
      <w:r w:rsidR="00383464">
        <w:t>, že tento senzor je nepřesný</w:t>
      </w:r>
      <w:r w:rsidR="00413D84">
        <w:t xml:space="preserve">. </w:t>
      </w:r>
      <w:r w:rsidR="00C77782">
        <w:t>Ing. p</w:t>
      </w:r>
      <w:r w:rsidR="00383464">
        <w:t>an Pospíchal</w:t>
      </w:r>
      <w:r w:rsidR="00307495">
        <w:t xml:space="preserve">, vedoucí mé </w:t>
      </w:r>
      <w:r w:rsidR="001A42CB">
        <w:t xml:space="preserve">odborné </w:t>
      </w:r>
      <w:r w:rsidR="00307495">
        <w:t>práce</w:t>
      </w:r>
      <w:r w:rsidR="00383464">
        <w:t>,</w:t>
      </w:r>
      <w:r w:rsidR="00E572CA">
        <w:t xml:space="preserve"> mi</w:t>
      </w:r>
      <w:r w:rsidR="00383464">
        <w:t xml:space="preserve"> poradil</w:t>
      </w:r>
      <w:r w:rsidR="00262200">
        <w:t xml:space="preserve"> </w:t>
      </w:r>
      <w:r w:rsidR="00383464">
        <w:t>použít ultra</w:t>
      </w:r>
      <w:r w:rsidR="00B9568B">
        <w:t>zvukový</w:t>
      </w:r>
      <w:r w:rsidR="00383464">
        <w:t xml:space="preserve"> sen</w:t>
      </w:r>
      <w:r w:rsidR="00B9568B">
        <w:t>z</w:t>
      </w:r>
      <w:r w:rsidR="00383464">
        <w:t>or vzdálenosti</w:t>
      </w:r>
      <w:r w:rsidR="00FD5E65">
        <w:t>, který d</w:t>
      </w:r>
      <w:r w:rsidR="00855FF8">
        <w:t>okáže měřit až</w:t>
      </w:r>
      <w:r w:rsidR="00383464">
        <w:t xml:space="preserve"> </w:t>
      </w:r>
      <w:r w:rsidR="00855FF8">
        <w:t>do</w:t>
      </w:r>
      <w:r w:rsidR="00383464">
        <w:t xml:space="preserve"> vzdálenost</w:t>
      </w:r>
      <w:r w:rsidR="00855FF8">
        <w:t>i</w:t>
      </w:r>
      <w:r w:rsidR="00383464">
        <w:t xml:space="preserve"> </w:t>
      </w:r>
      <w:r w:rsidR="00855FF8">
        <w:t>2</w:t>
      </w:r>
      <w:r w:rsidR="00383464">
        <w:t xml:space="preserve"> metrů</w:t>
      </w:r>
      <w:r w:rsidR="00B25BA1">
        <w:t>.</w:t>
      </w:r>
      <w:r w:rsidR="00383464">
        <w:t xml:space="preserve"> </w:t>
      </w:r>
    </w:p>
    <w:p w14:paraId="61035E2C" w14:textId="39AA49FF" w:rsidR="00855FF8" w:rsidRDefault="00855FF8" w:rsidP="00365C19">
      <w:r>
        <w:t>Ultra</w:t>
      </w:r>
      <w:r w:rsidR="000907F5">
        <w:t>zvukové</w:t>
      </w:r>
      <w:r>
        <w:t xml:space="preserve"> sen</w:t>
      </w:r>
      <w:r w:rsidR="00B9568B">
        <w:t>z</w:t>
      </w:r>
      <w:r>
        <w:t>ory posílají zvukové vlny o frekvenci 40kHZ a do řídící jednotky pošlou čas, za který se tato vlna vrát</w:t>
      </w:r>
      <w:r w:rsidR="00ED1E7D">
        <w:t>í</w:t>
      </w:r>
      <w:r>
        <w:t>.</w:t>
      </w:r>
      <w:r w:rsidR="005A09F2">
        <w:t xml:space="preserve"> </w:t>
      </w:r>
      <w:r w:rsidR="00050B90">
        <w:t>Protože sensor nedokáže snímat povrch vody,</w:t>
      </w:r>
      <w:r w:rsidR="00B9568B">
        <w:t xml:space="preserve"> </w:t>
      </w:r>
      <w:r w:rsidR="00A752A8">
        <w:t>je</w:t>
      </w:r>
      <w:r w:rsidR="00B9568B">
        <w:t xml:space="preserve"> nutné </w:t>
      </w:r>
      <w:r w:rsidR="00FC63D1">
        <w:t xml:space="preserve">vložit mezi </w:t>
      </w:r>
      <w:r w:rsidR="00351A45">
        <w:t>hladinu vody</w:t>
      </w:r>
      <w:r w:rsidR="00FC63D1">
        <w:t xml:space="preserve"> a senzor </w:t>
      </w:r>
      <w:r w:rsidR="00B9568B">
        <w:t xml:space="preserve">polystyrén. </w:t>
      </w:r>
    </w:p>
    <w:p w14:paraId="6F5484B5" w14:textId="77777777" w:rsidR="00855FF8" w:rsidRDefault="00855FF8" w:rsidP="00365C19"/>
    <w:p w14:paraId="79CB6D28" w14:textId="272E5941" w:rsidR="00E66310" w:rsidRDefault="00B9568B" w:rsidP="00B9568B">
      <w:pPr>
        <w:keepNext/>
        <w:ind w:left="1273"/>
      </w:pPr>
      <w:r>
        <w:rPr>
          <w:noProof/>
        </w:rPr>
        <w:lastRenderedPageBreak/>
        <w:drawing>
          <wp:inline distT="0" distB="0" distL="0" distR="0" wp14:anchorId="7BC61215" wp14:editId="53AE9A09">
            <wp:extent cx="3290454" cy="2300270"/>
            <wp:effectExtent l="0" t="0" r="5715" b="5080"/>
            <wp:docPr id="15" name="Obrázek 15" descr="Arduino měřič vzdálenosti ultrazvukový | dratek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měřič vzdálenosti ultrazvukový | dratek.cz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95" cy="230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6845" w14:textId="62D09869" w:rsidR="00E66310" w:rsidRPr="00BB00FE" w:rsidRDefault="00E66310" w:rsidP="00E66310">
      <w:pPr>
        <w:pStyle w:val="Titulek"/>
        <w:ind w:left="1416" w:firstLine="708"/>
        <w:jc w:val="both"/>
      </w:pPr>
      <w:bookmarkStart w:id="19" w:name="_Toc98214019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7</w:t>
      </w:r>
      <w:r>
        <w:fldChar w:fldCharType="end"/>
      </w:r>
      <w:r>
        <w:t xml:space="preserve"> </w:t>
      </w:r>
      <w:r w:rsidR="00B9568B">
        <w:t xml:space="preserve">Ultrazvukový senzor vzdálenosti </w:t>
      </w:r>
      <w:sdt>
        <w:sdtPr>
          <w:id w:val="499011266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ECL22 \l 1029 </w:instrText>
          </w:r>
          <w:r w:rsidR="00BE2D41">
            <w:fldChar w:fldCharType="separate"/>
          </w:r>
          <w:r w:rsidR="00DF2633">
            <w:rPr>
              <w:noProof/>
            </w:rPr>
            <w:t>(7)</w:t>
          </w:r>
          <w:r w:rsidR="00BE2D41">
            <w:fldChar w:fldCharType="end"/>
          </w:r>
        </w:sdtContent>
      </w:sdt>
      <w:bookmarkEnd w:id="19"/>
    </w:p>
    <w:p w14:paraId="54D930C0" w14:textId="02093E1C" w:rsidR="008325CA" w:rsidRDefault="008325CA" w:rsidP="008325CA">
      <w:pPr>
        <w:pStyle w:val="Nadpis2"/>
      </w:pPr>
      <w:bookmarkStart w:id="20" w:name="_Toc98213973"/>
      <w:r>
        <w:t>Akční členy</w:t>
      </w:r>
      <w:bookmarkEnd w:id="20"/>
    </w:p>
    <w:p w14:paraId="37A06B46" w14:textId="5D9599D4" w:rsidR="007266E7" w:rsidRPr="007266E7" w:rsidRDefault="002555D7" w:rsidP="007266E7">
      <w:r>
        <w:t xml:space="preserve">Akční členy převádějí informační část procesu na </w:t>
      </w:r>
      <w:r w:rsidR="00A2616E">
        <w:t xml:space="preserve">mechanickou například </w:t>
      </w:r>
      <w:r w:rsidR="00AC764B">
        <w:t>pokud</w:t>
      </w:r>
      <w:r w:rsidR="00A2616E">
        <w:t xml:space="preserve"> </w:t>
      </w:r>
      <w:r w:rsidR="00CE665C">
        <w:t>má zemina moc nízkou vlhkost</w:t>
      </w:r>
      <w:r w:rsidR="00215E12">
        <w:t xml:space="preserve">, </w:t>
      </w:r>
      <w:r w:rsidR="00365919">
        <w:t>v</w:t>
      </w:r>
      <w:r w:rsidR="00CE665C">
        <w:t>odní</w:t>
      </w:r>
      <w:r w:rsidR="00215E12">
        <w:t xml:space="preserve"> čerpadlo zajistí</w:t>
      </w:r>
      <w:r w:rsidR="000863F2">
        <w:t>,</w:t>
      </w:r>
      <w:r w:rsidR="00215E12">
        <w:t xml:space="preserve"> aby se do zeminy dostala voda</w:t>
      </w:r>
      <w:r w:rsidR="001B7BA4">
        <w:t>.</w:t>
      </w:r>
    </w:p>
    <w:p w14:paraId="45C2113F" w14:textId="64F24D7E" w:rsidR="00927CA9" w:rsidRDefault="00C2370D" w:rsidP="00927CA9">
      <w:pPr>
        <w:pStyle w:val="Nadpis3"/>
      </w:pPr>
      <w:bookmarkStart w:id="21" w:name="_Toc98213974"/>
      <w:r>
        <w:t>Porovnání</w:t>
      </w:r>
      <w:r w:rsidR="00004262">
        <w:t xml:space="preserve"> a výběr</w:t>
      </w:r>
      <w:bookmarkEnd w:id="21"/>
    </w:p>
    <w:p w14:paraId="3E93C399" w14:textId="776D48B2" w:rsidR="00927CA9" w:rsidRPr="00927CA9" w:rsidRDefault="00927CA9" w:rsidP="00927CA9">
      <w:r w:rsidRPr="00927CA9">
        <w:t>U akčních členů se bude</w:t>
      </w:r>
      <w:r w:rsidR="0047153C">
        <w:t>me soustředit</w:t>
      </w:r>
      <w:r w:rsidRPr="00927CA9">
        <w:t xml:space="preserve"> na výkon, </w:t>
      </w:r>
      <w:r w:rsidR="00984F54">
        <w:t>neboť</w:t>
      </w:r>
      <w:r w:rsidR="00E9587F">
        <w:t xml:space="preserve"> skleník o ploše </w:t>
      </w:r>
      <w:r w:rsidR="000908DE">
        <w:t>50</w:t>
      </w:r>
      <w:r w:rsidR="00513890">
        <w:t xml:space="preserve"> m</w:t>
      </w:r>
      <w:r w:rsidR="00513890">
        <w:rPr>
          <w:vertAlign w:val="superscript"/>
        </w:rPr>
        <w:t>2</w:t>
      </w:r>
      <w:r w:rsidR="00CE6678">
        <w:t xml:space="preserve">, potřebuje </w:t>
      </w:r>
      <w:r w:rsidR="00AB5F77">
        <w:t>jiný výkon, než sk</w:t>
      </w:r>
      <w:r w:rsidRPr="00927CA9">
        <w:t>leník</w:t>
      </w:r>
      <w:r w:rsidR="00926ED4">
        <w:t xml:space="preserve"> o ploše </w:t>
      </w:r>
      <w:r w:rsidR="000908DE">
        <w:t>1</w:t>
      </w:r>
      <w:r w:rsidRPr="00927CA9">
        <w:t xml:space="preserve"> m</w:t>
      </w:r>
      <w:r w:rsidRPr="0097541F">
        <w:rPr>
          <w:vertAlign w:val="superscript"/>
        </w:rPr>
        <w:t>2</w:t>
      </w:r>
      <w:r w:rsidRPr="00927CA9">
        <w:t>. Hlavní</w:t>
      </w:r>
      <w:r w:rsidR="006E6D84">
        <w:t>m</w:t>
      </w:r>
      <w:r w:rsidRPr="00927CA9">
        <w:t xml:space="preserve"> parametr</w:t>
      </w:r>
      <w:r w:rsidR="006E6D84">
        <w:t>em</w:t>
      </w:r>
      <w:r w:rsidRPr="00927CA9">
        <w:t xml:space="preserve"> je</w:t>
      </w:r>
      <w:r w:rsidR="00170145">
        <w:t xml:space="preserve"> tedy</w:t>
      </w:r>
      <w:r w:rsidR="006E6D84">
        <w:t xml:space="preserve"> velikost skleníku</w:t>
      </w:r>
      <w:r w:rsidR="00DA7731">
        <w:t xml:space="preserve"> a</w:t>
      </w:r>
      <w:r w:rsidR="003A1ACC">
        <w:t xml:space="preserve"> </w:t>
      </w:r>
      <w:r w:rsidRPr="00927CA9">
        <w:t>díky tomu, že se jedná o prototyp, jeho plocha nepřesáhne 300 cm</w:t>
      </w:r>
      <w:r w:rsidRPr="002A29B4">
        <w:rPr>
          <w:vertAlign w:val="superscript"/>
        </w:rPr>
        <w:t>2</w:t>
      </w:r>
      <w:r w:rsidRPr="00927CA9">
        <w:t>.</w:t>
      </w:r>
    </w:p>
    <w:p w14:paraId="693074CB" w14:textId="64DB2171" w:rsidR="00927CA9" w:rsidRDefault="00A63D87" w:rsidP="00927CA9">
      <w:pPr>
        <w:pStyle w:val="Nadpis4"/>
      </w:pPr>
      <w:r>
        <w:t>Osvětlení skleníku</w:t>
      </w:r>
    </w:p>
    <w:p w14:paraId="459ECBA9" w14:textId="46087D5E" w:rsidR="00A63D87" w:rsidRDefault="00335251" w:rsidP="0067672E">
      <w:r>
        <w:t xml:space="preserve">Nedílnou součástí růstu rostlin je </w:t>
      </w:r>
      <w:r w:rsidR="0063580B">
        <w:t xml:space="preserve">sluneční svit, </w:t>
      </w:r>
      <w:r w:rsidR="005D5E52">
        <w:t>díky němu může v rostlinách probíhat fotosyntéza.</w:t>
      </w:r>
      <w:r w:rsidR="00780D1E">
        <w:t xml:space="preserve"> </w:t>
      </w:r>
      <w:r w:rsidR="00474E87">
        <w:t xml:space="preserve">V dnešní době už naštěstí existují </w:t>
      </w:r>
      <w:r w:rsidR="00A71DE3">
        <w:t xml:space="preserve">náhrady slunečního svitu. </w:t>
      </w:r>
      <w:r w:rsidR="00AF0942">
        <w:t>T</w:t>
      </w:r>
      <w:r w:rsidR="00DC6643">
        <w:t>a</w:t>
      </w:r>
      <w:r w:rsidR="00AF0942">
        <w:t>to světla musí mít plné</w:t>
      </w:r>
      <w:r w:rsidR="00EF50B1">
        <w:t xml:space="preserve"> </w:t>
      </w:r>
      <w:r w:rsidR="00AF0942">
        <w:t>spektrum</w:t>
      </w:r>
      <w:r w:rsidR="00117084">
        <w:t xml:space="preserve">, </w:t>
      </w:r>
      <w:r w:rsidR="0067672E">
        <w:t xml:space="preserve">což se docílí </w:t>
      </w:r>
      <w:r w:rsidR="009A3C19">
        <w:t xml:space="preserve">vysokou </w:t>
      </w:r>
      <w:r w:rsidR="00B8657C">
        <w:t>tepl</w:t>
      </w:r>
      <w:r w:rsidR="0067672E">
        <w:t>o</w:t>
      </w:r>
      <w:r w:rsidR="009A3C19">
        <w:t>tou</w:t>
      </w:r>
      <w:r w:rsidR="00AE5113">
        <w:t xml:space="preserve"> světla </w:t>
      </w:r>
      <w:r w:rsidR="0067672E">
        <w:t xml:space="preserve">o hodnotě </w:t>
      </w:r>
      <w:r w:rsidR="00D759BD" w:rsidRPr="00F47A88">
        <w:t>1200</w:t>
      </w:r>
      <w:r w:rsidR="007B54AA">
        <w:t> </w:t>
      </w:r>
      <w:r w:rsidR="00D759BD" w:rsidRPr="00F47A88">
        <w:t>K</w:t>
      </w:r>
      <w:r w:rsidR="00AE5113">
        <w:t xml:space="preserve">, o vlnové délce 650nm. </w:t>
      </w:r>
      <w:r w:rsidR="004E5480">
        <w:t>Použil jsem</w:t>
      </w:r>
      <w:r w:rsidR="00AE5113">
        <w:t xml:space="preserve"> </w:t>
      </w:r>
      <w:r w:rsidR="00CB3BA0">
        <w:t>LED pás</w:t>
      </w:r>
      <w:r w:rsidR="00991EA7">
        <w:t>ek</w:t>
      </w:r>
      <w:r w:rsidR="006F0E3D">
        <w:t>,</w:t>
      </w:r>
      <w:r w:rsidR="009D7601">
        <w:t xml:space="preserve"> </w:t>
      </w:r>
      <w:r w:rsidR="006F0E3D">
        <w:t>kter</w:t>
      </w:r>
      <w:r w:rsidR="00991EA7">
        <w:t>ý</w:t>
      </w:r>
      <w:r w:rsidR="006F0E3D">
        <w:t xml:space="preserve"> m</w:t>
      </w:r>
      <w:r w:rsidR="00991EA7">
        <w:t>á</w:t>
      </w:r>
      <w:r w:rsidR="006F0E3D">
        <w:t xml:space="preserve"> </w:t>
      </w:r>
      <w:r w:rsidR="00D759BD">
        <w:t>stup</w:t>
      </w:r>
      <w:r w:rsidR="00991EA7">
        <w:t>eň</w:t>
      </w:r>
      <w:r w:rsidR="006F0E3D">
        <w:t xml:space="preserve"> kryt</w:t>
      </w:r>
      <w:r w:rsidR="00991EA7">
        <w:t>í</w:t>
      </w:r>
      <w:r w:rsidR="006F0E3D">
        <w:t xml:space="preserve"> </w:t>
      </w:r>
      <w:r w:rsidR="006F0E3D" w:rsidRPr="0027545D">
        <w:rPr>
          <w:i/>
          <w:iCs/>
        </w:rPr>
        <w:t>IP65</w:t>
      </w:r>
      <w:r w:rsidR="006F0E3D">
        <w:t xml:space="preserve">, </w:t>
      </w:r>
      <w:r w:rsidR="0024273C">
        <w:t>kvůli vysoké vlhkosti</w:t>
      </w:r>
      <w:r w:rsidR="00D759BD">
        <w:t>. LED pásky</w:t>
      </w:r>
      <w:r w:rsidR="007E755F">
        <w:t xml:space="preserve"> mají vstupní napětí </w:t>
      </w:r>
      <w:r w:rsidR="00D759BD">
        <w:t>12 V</w:t>
      </w:r>
      <w:r w:rsidR="00583289">
        <w:t>.</w:t>
      </w:r>
    </w:p>
    <w:p w14:paraId="319C76ED" w14:textId="77777777" w:rsidR="00A841CF" w:rsidRDefault="00A841CF" w:rsidP="00A841CF">
      <w:pPr>
        <w:keepNext/>
        <w:ind w:left="1273"/>
      </w:pPr>
      <w:r>
        <w:rPr>
          <w:noProof/>
        </w:rPr>
        <w:lastRenderedPageBreak/>
        <w:drawing>
          <wp:inline distT="0" distB="0" distL="0" distR="0" wp14:anchorId="72573D63" wp14:editId="50B96BAF">
            <wp:extent cx="2989691" cy="2041093"/>
            <wp:effectExtent l="0" t="0" r="1270" b="0"/>
            <wp:docPr id="13" name="Obrázek 13" descr="LED pásek GROW 12V 10mm plnospektrální, 60x LED5050/m, IP65, cívka 5m -  Svět žárov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ED pásek GROW 12V 10mm plnospektrální, 60x LED5050/m, IP65, cívka 5m -  Svět žárovek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1" t="14543" r="13734" b="19728"/>
                    <a:stretch/>
                  </pic:blipFill>
                  <pic:spPr bwMode="auto">
                    <a:xfrm>
                      <a:off x="0" y="0"/>
                      <a:ext cx="2998495" cy="20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B9936" w14:textId="3C05A42C" w:rsidR="00A841CF" w:rsidRDefault="00A841CF" w:rsidP="00A60AFA">
      <w:pPr>
        <w:pStyle w:val="Titulek"/>
        <w:ind w:left="1416" w:firstLine="708"/>
        <w:jc w:val="both"/>
      </w:pPr>
      <w:bookmarkStart w:id="22" w:name="_Toc98214020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8</w:t>
      </w:r>
      <w:r>
        <w:fldChar w:fldCharType="end"/>
      </w:r>
      <w:r>
        <w:t xml:space="preserve"> </w:t>
      </w:r>
      <w:r w:rsidR="00A60AFA">
        <w:t>Plno spektrální</w:t>
      </w:r>
      <w:r>
        <w:t xml:space="preserve"> LED pásek</w:t>
      </w:r>
      <w:r w:rsidR="003244C6">
        <w:t xml:space="preserve"> </w:t>
      </w:r>
      <w:sdt>
        <w:sdtPr>
          <w:id w:val="1452674120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Sof22 \l 1029 </w:instrText>
          </w:r>
          <w:r w:rsidR="00BE2D41">
            <w:fldChar w:fldCharType="separate"/>
          </w:r>
          <w:r w:rsidR="00DF2633">
            <w:rPr>
              <w:noProof/>
            </w:rPr>
            <w:t>(8)</w:t>
          </w:r>
          <w:r w:rsidR="00BE2D41">
            <w:fldChar w:fldCharType="end"/>
          </w:r>
        </w:sdtContent>
      </w:sdt>
      <w:bookmarkEnd w:id="22"/>
    </w:p>
    <w:p w14:paraId="04E8CE22" w14:textId="5AB6B9C9" w:rsidR="00B16028" w:rsidRDefault="00BD0017" w:rsidP="00B16028">
      <w:pPr>
        <w:pStyle w:val="Nadpis4"/>
      </w:pPr>
      <w:r>
        <w:t>Zavlažování skleníku</w:t>
      </w:r>
    </w:p>
    <w:p w14:paraId="2F0229BD" w14:textId="6CD4AE86" w:rsidR="00BD0017" w:rsidRDefault="00B818C4" w:rsidP="00B60CA3">
      <w:r>
        <w:t xml:space="preserve">Stejně jako světlo je pro rostliny důležitá voda. </w:t>
      </w:r>
      <w:r w:rsidR="00ED6FFB">
        <w:t xml:space="preserve"> </w:t>
      </w:r>
      <w:r w:rsidR="00EA5101">
        <w:t>Zavlažování</w:t>
      </w:r>
      <w:r w:rsidR="00BD6930">
        <w:t xml:space="preserve"> </w:t>
      </w:r>
      <w:r w:rsidR="00EA5101">
        <w:t>fung</w:t>
      </w:r>
      <w:r w:rsidR="00BD6930">
        <w:t>uje</w:t>
      </w:r>
      <w:r w:rsidR="00EA5101">
        <w:t xml:space="preserve"> tak, že</w:t>
      </w:r>
      <w:r w:rsidR="008D4D2C">
        <w:t xml:space="preserve"> </w:t>
      </w:r>
      <w:r w:rsidR="00A709AB">
        <w:t>přímo ve skleníku je umístěna nádrž</w:t>
      </w:r>
      <w:r w:rsidR="00EA5101">
        <w:t xml:space="preserve"> s vodou a k ní </w:t>
      </w:r>
      <w:r w:rsidR="00A709AB">
        <w:t>je</w:t>
      </w:r>
      <w:r w:rsidR="00EA5101">
        <w:t xml:space="preserve"> připojeno vodní čerpadlo</w:t>
      </w:r>
      <w:r w:rsidR="00275976">
        <w:t>. Z čerpadla poté vede hadička přímo do skleníku</w:t>
      </w:r>
      <w:r w:rsidR="00B954D5">
        <w:t xml:space="preserve">. </w:t>
      </w:r>
      <w:r w:rsidR="00CC3835">
        <w:t xml:space="preserve">U čerpadel </w:t>
      </w:r>
      <w:r w:rsidR="005112CC">
        <w:t>jsou</w:t>
      </w:r>
      <w:r w:rsidR="00B60CA3">
        <w:t xml:space="preserve"> </w:t>
      </w:r>
      <w:r w:rsidR="00217832">
        <w:t>důležité</w:t>
      </w:r>
      <w:r w:rsidR="00B60CA3">
        <w:t xml:space="preserve"> dva</w:t>
      </w:r>
      <w:r w:rsidR="00217832">
        <w:t xml:space="preserve"> parametry</w:t>
      </w:r>
      <w:r w:rsidR="00B60CA3">
        <w:t xml:space="preserve"> </w:t>
      </w:r>
      <w:r w:rsidR="005135F3">
        <w:t>průtok a dosah sání</w:t>
      </w:r>
      <w:r w:rsidR="00792286">
        <w:t>. M</w:t>
      </w:r>
      <w:r w:rsidR="00612775">
        <w:t xml:space="preserve">ohli </w:t>
      </w:r>
      <w:r w:rsidR="00792286">
        <w:t xml:space="preserve">bychom </w:t>
      </w:r>
      <w:r w:rsidR="00612775">
        <w:t xml:space="preserve">ještě zvažovat vstupní napětí a </w:t>
      </w:r>
      <w:r w:rsidR="00CD1A1E">
        <w:t>stupeň krytí</w:t>
      </w:r>
      <w:r w:rsidR="00E74303">
        <w:t xml:space="preserve">. </w:t>
      </w:r>
    </w:p>
    <w:p w14:paraId="6C5E159B" w14:textId="5A02CE52" w:rsidR="00E74303" w:rsidRPr="00BD0017" w:rsidRDefault="002176C2" w:rsidP="00BD0017">
      <w:r>
        <w:t>Vybral jsem si</w:t>
      </w:r>
      <w:r w:rsidR="00E74303">
        <w:t xml:space="preserve"> základní vodní </w:t>
      </w:r>
      <w:r w:rsidR="00223709">
        <w:t>čerpadlo</w:t>
      </w:r>
      <w:r w:rsidR="00E74303">
        <w:t xml:space="preserve">, které se </w:t>
      </w:r>
      <w:r w:rsidR="00223709">
        <w:t>skládá</w:t>
      </w:r>
      <w:r w:rsidR="00E74303">
        <w:t xml:space="preserve"> z DC motoru</w:t>
      </w:r>
      <w:r w:rsidR="00223709">
        <w:t xml:space="preserve">. </w:t>
      </w:r>
      <w:r w:rsidR="00192E4D">
        <w:t xml:space="preserve">Jeho průtok je </w:t>
      </w:r>
      <w:r w:rsidR="00A85F97" w:rsidRPr="00A85F97">
        <w:t>1,5 - 2 l/min</w:t>
      </w:r>
      <w:r w:rsidR="00A85F97">
        <w:t>, což je</w:t>
      </w:r>
      <w:r w:rsidR="007A442E">
        <w:t xml:space="preserve"> dostačující pro </w:t>
      </w:r>
      <w:r w:rsidR="00617948">
        <w:t>tento</w:t>
      </w:r>
      <w:r w:rsidR="007A442E">
        <w:t xml:space="preserve"> skleník. </w:t>
      </w:r>
      <w:r w:rsidR="00206703">
        <w:t>N</w:t>
      </w:r>
      <w:r w:rsidR="005C09CF">
        <w:t>ádrž s</w:t>
      </w:r>
      <w:r w:rsidR="00206703">
        <w:t> </w:t>
      </w:r>
      <w:r w:rsidR="005C09CF">
        <w:t>vodou</w:t>
      </w:r>
      <w:r w:rsidR="00206703">
        <w:t xml:space="preserve"> je umístěna </w:t>
      </w:r>
      <w:r w:rsidR="000C555C">
        <w:t xml:space="preserve">přímo </w:t>
      </w:r>
      <w:r w:rsidR="00FF3E25">
        <w:t>ve</w:t>
      </w:r>
      <w:r w:rsidR="000C555C">
        <w:t xml:space="preserve"> </w:t>
      </w:r>
      <w:r w:rsidR="00CF0DAD">
        <w:t>skleníku</w:t>
      </w:r>
      <w:r w:rsidR="00D73EC4">
        <w:t xml:space="preserve">, </w:t>
      </w:r>
      <w:r w:rsidR="002E2746">
        <w:t>čili</w:t>
      </w:r>
      <w:r w:rsidR="0090609B">
        <w:t xml:space="preserve"> dosah sání je plně dostačující.</w:t>
      </w:r>
    </w:p>
    <w:p w14:paraId="7811BD37" w14:textId="77777777" w:rsidR="007D5BEF" w:rsidRDefault="007D5BEF" w:rsidP="007D5BEF">
      <w:pPr>
        <w:keepNext/>
        <w:ind w:left="2689" w:firstLine="0"/>
      </w:pPr>
      <w:r>
        <w:rPr>
          <w:noProof/>
        </w:rPr>
        <w:drawing>
          <wp:inline distT="0" distB="0" distL="0" distR="0" wp14:anchorId="39714AA5" wp14:editId="7380E8B5">
            <wp:extent cx="2600325" cy="2600325"/>
            <wp:effectExtent l="0" t="0" r="9525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57" cy="260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7421" w14:textId="6A4B2E82" w:rsidR="00927CA9" w:rsidRDefault="007D5BEF" w:rsidP="007D5BEF">
      <w:pPr>
        <w:pStyle w:val="Titulek"/>
        <w:ind w:left="1981" w:firstLine="708"/>
        <w:jc w:val="both"/>
      </w:pPr>
      <w:bookmarkStart w:id="23" w:name="_Toc98214021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9</w:t>
      </w:r>
      <w:r>
        <w:fldChar w:fldCharType="end"/>
      </w:r>
      <w:r>
        <w:t xml:space="preserve"> Vodní čerpadlo</w:t>
      </w:r>
      <w:r w:rsidR="004C635A">
        <w:t xml:space="preserve"> </w:t>
      </w:r>
      <w:sdt>
        <w:sdtPr>
          <w:id w:val="-1202703065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Dra22 \l 1029 </w:instrText>
          </w:r>
          <w:r w:rsidR="00BE2D41">
            <w:fldChar w:fldCharType="separate"/>
          </w:r>
          <w:r w:rsidR="00DF2633">
            <w:rPr>
              <w:noProof/>
            </w:rPr>
            <w:t>(9)</w:t>
          </w:r>
          <w:r w:rsidR="00BE2D41">
            <w:fldChar w:fldCharType="end"/>
          </w:r>
        </w:sdtContent>
      </w:sdt>
      <w:bookmarkEnd w:id="23"/>
    </w:p>
    <w:p w14:paraId="78C9F04A" w14:textId="6C5F7B9A" w:rsidR="00143331" w:rsidRDefault="0084243E" w:rsidP="00560AE4">
      <w:pPr>
        <w:pStyle w:val="Nadpis4"/>
      </w:pPr>
      <w:r>
        <w:lastRenderedPageBreak/>
        <w:t>Zvlhčovač vzduchu</w:t>
      </w:r>
      <w:r w:rsidR="00524895">
        <w:t xml:space="preserve"> (difu</w:t>
      </w:r>
      <w:r w:rsidR="005C0FA7">
        <w:t>z</w:t>
      </w:r>
      <w:r w:rsidR="00524895">
        <w:t>ér)</w:t>
      </w:r>
    </w:p>
    <w:p w14:paraId="2D6AB5DD" w14:textId="5251015C" w:rsidR="0084243E" w:rsidRDefault="00C46952" w:rsidP="0084243E">
      <w:r>
        <w:t xml:space="preserve">Ve </w:t>
      </w:r>
      <w:r w:rsidR="00E25CEE">
        <w:t xml:space="preserve">většině skleníků se </w:t>
      </w:r>
      <w:r w:rsidR="00617F8D">
        <w:t>pěstují</w:t>
      </w:r>
      <w:r w:rsidR="00E25CEE">
        <w:t xml:space="preserve"> zelené rostliny, které mají r</w:t>
      </w:r>
      <w:r w:rsidR="00617F8D">
        <w:t>á</w:t>
      </w:r>
      <w:r w:rsidR="00E25CEE">
        <w:t xml:space="preserve">dy vysokou </w:t>
      </w:r>
      <w:r w:rsidR="00617F8D">
        <w:t>vlhkost vzduch</w:t>
      </w:r>
      <w:r w:rsidR="009B2710">
        <w:t>u</w:t>
      </w:r>
      <w:r w:rsidR="00E54395">
        <w:t xml:space="preserve">. </w:t>
      </w:r>
      <w:r w:rsidR="00596314">
        <w:t>Zvlhčovače vzd</w:t>
      </w:r>
      <w:r w:rsidR="008C218D">
        <w:t>uchu fungují na bázi piezo</w:t>
      </w:r>
      <w:r w:rsidR="00E8072E">
        <w:t xml:space="preserve">elektrického jevu. </w:t>
      </w:r>
      <w:r w:rsidR="00CD7005">
        <w:t>Ve zkratce</w:t>
      </w:r>
      <w:r w:rsidR="00E626D6">
        <w:t>,</w:t>
      </w:r>
      <w:r w:rsidR="00CD7005">
        <w:t xml:space="preserve"> </w:t>
      </w:r>
      <w:r w:rsidR="001A6D8B">
        <w:t>piezo kmitá vysokou frekvencí a</w:t>
      </w:r>
      <w:r w:rsidR="00723C33">
        <w:t xml:space="preserve"> pokud </w:t>
      </w:r>
      <w:r w:rsidR="00663B4A">
        <w:t>k jedné straně přiložíme zdroj vody z druhé strany se začne vytvářet vodní pár</w:t>
      </w:r>
      <w:r w:rsidR="00854FCB">
        <w:t>a.</w:t>
      </w:r>
    </w:p>
    <w:p w14:paraId="0D76A43F" w14:textId="77777777" w:rsidR="00C90914" w:rsidRDefault="00C90914" w:rsidP="00C90914">
      <w:pPr>
        <w:keepNext/>
        <w:ind w:left="1273"/>
      </w:pPr>
      <w:r w:rsidRPr="00C90914">
        <w:rPr>
          <w:noProof/>
        </w:rPr>
        <w:drawing>
          <wp:inline distT="0" distB="0" distL="0" distR="0" wp14:anchorId="351BAAA9" wp14:editId="05F3680A">
            <wp:extent cx="2895600" cy="2751971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862"/>
                    <a:stretch/>
                  </pic:blipFill>
                  <pic:spPr bwMode="auto">
                    <a:xfrm>
                      <a:off x="0" y="0"/>
                      <a:ext cx="2912878" cy="276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6BE82" w14:textId="26C896B6" w:rsidR="005944DB" w:rsidRDefault="00C90914" w:rsidP="00C90914">
      <w:pPr>
        <w:pStyle w:val="Titulek"/>
        <w:ind w:left="1416" w:firstLine="708"/>
        <w:jc w:val="both"/>
      </w:pPr>
      <w:bookmarkStart w:id="24" w:name="_Toc98214022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10</w:t>
      </w:r>
      <w:r>
        <w:fldChar w:fldCharType="end"/>
      </w:r>
      <w:r>
        <w:t xml:space="preserve"> Piezo difuzér</w:t>
      </w:r>
      <w:r w:rsidR="00BE2D41">
        <w:t xml:space="preserve"> </w:t>
      </w:r>
      <w:sdt>
        <w:sdtPr>
          <w:id w:val="-452873678"/>
          <w:citation/>
        </w:sdtPr>
        <w:sdtEndPr/>
        <w:sdtContent>
          <w:r w:rsidR="00BE2D41">
            <w:fldChar w:fldCharType="begin"/>
          </w:r>
          <w:r w:rsidR="00BE2D41">
            <w:instrText xml:space="preserve"> CITATION Fru22 \l 1029 </w:instrText>
          </w:r>
          <w:r w:rsidR="00BE2D41">
            <w:fldChar w:fldCharType="separate"/>
          </w:r>
          <w:r w:rsidR="00DF2633">
            <w:rPr>
              <w:noProof/>
            </w:rPr>
            <w:t>(10)</w:t>
          </w:r>
          <w:r w:rsidR="00BE2D41">
            <w:fldChar w:fldCharType="end"/>
          </w:r>
        </w:sdtContent>
      </w:sdt>
      <w:bookmarkEnd w:id="24"/>
    </w:p>
    <w:p w14:paraId="17AD8E20" w14:textId="139D4456" w:rsidR="008325CA" w:rsidRDefault="008325CA" w:rsidP="008325CA">
      <w:pPr>
        <w:pStyle w:val="Nadpis1"/>
      </w:pPr>
      <w:bookmarkStart w:id="25" w:name="_Toc98213975"/>
      <w:r>
        <w:lastRenderedPageBreak/>
        <w:t>Vzdálený přístup</w:t>
      </w:r>
      <w:bookmarkEnd w:id="25"/>
    </w:p>
    <w:p w14:paraId="1353446D" w14:textId="65D72FC6" w:rsidR="007C6FFA" w:rsidRPr="007C6FFA" w:rsidRDefault="00B357BF" w:rsidP="007C6FFA">
      <w:r>
        <w:t xml:space="preserve">Při navrhování </w:t>
      </w:r>
      <w:r w:rsidRPr="00B357BF">
        <w:rPr>
          <w:i/>
          <w:iCs/>
        </w:rPr>
        <w:t>IoT</w:t>
      </w:r>
      <w:r>
        <w:t xml:space="preserve"> řešení</w:t>
      </w:r>
      <w:r w:rsidR="00355FFE">
        <w:t xml:space="preserve"> </w:t>
      </w:r>
      <w:r w:rsidR="00CF2446">
        <w:t xml:space="preserve">nesmí chybět vzdálená kontrola nebo </w:t>
      </w:r>
      <w:r w:rsidR="009C3A3A">
        <w:t>ovládání,</w:t>
      </w:r>
      <w:r w:rsidR="00DF0B95">
        <w:t xml:space="preserve"> a to hlavně skrze mobilní telefon.</w:t>
      </w:r>
      <w:r w:rsidR="009C3A3A">
        <w:t xml:space="preserve"> </w:t>
      </w:r>
    </w:p>
    <w:p w14:paraId="344D5495" w14:textId="3DAAC97C" w:rsidR="00221341" w:rsidRDefault="00C2370D" w:rsidP="00221341">
      <w:pPr>
        <w:pStyle w:val="Nadpis2"/>
      </w:pPr>
      <w:bookmarkStart w:id="26" w:name="_Toc98213976"/>
      <w:r>
        <w:t>Metody</w:t>
      </w:r>
      <w:bookmarkEnd w:id="26"/>
    </w:p>
    <w:p w14:paraId="5C006041" w14:textId="1E8359EF" w:rsidR="005D13FB" w:rsidRDefault="005D13FB" w:rsidP="005D13FB">
      <w:pPr>
        <w:pStyle w:val="Nadpis3"/>
      </w:pPr>
      <w:bookmarkStart w:id="27" w:name="_Toc98213977"/>
      <w:r>
        <w:t>ArduinoDroid</w:t>
      </w:r>
      <w:bookmarkEnd w:id="27"/>
    </w:p>
    <w:p w14:paraId="301DEA29" w14:textId="061C0338" w:rsidR="008873D5" w:rsidRPr="008873D5" w:rsidRDefault="00630B57" w:rsidP="008873D5">
      <w:r>
        <w:t>Ardui</w:t>
      </w:r>
      <w:r w:rsidR="00867CF1">
        <w:t>n</w:t>
      </w:r>
      <w:r w:rsidR="00CE5065">
        <w:t xml:space="preserve">oDroid funguje na principu </w:t>
      </w:r>
      <w:r w:rsidR="008066A0">
        <w:t>USB On The Go (</w:t>
      </w:r>
      <w:r w:rsidR="008066A0" w:rsidRPr="0027545D">
        <w:rPr>
          <w:i/>
          <w:iCs/>
        </w:rPr>
        <w:t>OTG</w:t>
      </w:r>
      <w:r w:rsidR="00504520">
        <w:t>)</w:t>
      </w:r>
      <w:r w:rsidR="00E34998">
        <w:t xml:space="preserve">. </w:t>
      </w:r>
      <w:r w:rsidR="002F64ED">
        <w:t>Arduino</w:t>
      </w:r>
      <w:r w:rsidR="00E34998">
        <w:t xml:space="preserve"> stačí</w:t>
      </w:r>
      <w:r w:rsidR="002F64ED">
        <w:t xml:space="preserve"> </w:t>
      </w:r>
      <w:r w:rsidR="00226D09">
        <w:t>připoj</w:t>
      </w:r>
      <w:r w:rsidR="00E34998">
        <w:t>it</w:t>
      </w:r>
      <w:r w:rsidR="00226D09">
        <w:t xml:space="preserve"> přímo k telefonu </w:t>
      </w:r>
      <w:r w:rsidR="009F24DA">
        <w:t xml:space="preserve">přes USB </w:t>
      </w:r>
      <w:r w:rsidR="00E55BD2">
        <w:t>kabel</w:t>
      </w:r>
      <w:r w:rsidR="004E692B">
        <w:t xml:space="preserve">. Tento </w:t>
      </w:r>
      <w:r w:rsidR="00867CF1">
        <w:t>princip</w:t>
      </w:r>
      <w:r w:rsidR="004E692B">
        <w:t xml:space="preserve"> má jednu velkou </w:t>
      </w:r>
      <w:r w:rsidR="00B06AF6">
        <w:t>výhodu,</w:t>
      </w:r>
      <w:r w:rsidR="004E692B">
        <w:t xml:space="preserve"> a to že nepotřebujeme</w:t>
      </w:r>
      <w:r w:rsidR="00867CF1">
        <w:t xml:space="preserve">, aby jednotka měla modul </w:t>
      </w:r>
      <w:r w:rsidR="008B310A">
        <w:t>W</w:t>
      </w:r>
      <w:r w:rsidR="00867CF1">
        <w:t>ifi nebo Bluetooth.</w:t>
      </w:r>
      <w:r w:rsidR="00885684">
        <w:t xml:space="preserve"> </w:t>
      </w:r>
      <w:r w:rsidR="00ED27D3">
        <w:t xml:space="preserve">Jelikož má ESP32 </w:t>
      </w:r>
      <w:r w:rsidR="001F20E1">
        <w:t>oba</w:t>
      </w:r>
      <w:r w:rsidR="00ED27D3">
        <w:t xml:space="preserve"> moduly zabudované přímo </w:t>
      </w:r>
      <w:r w:rsidR="00FA3468">
        <w:t xml:space="preserve">na desce, tak se tento způsob komunikace </w:t>
      </w:r>
      <w:r w:rsidR="003D4157">
        <w:t xml:space="preserve">úplně </w:t>
      </w:r>
      <w:r w:rsidR="00FA3468">
        <w:t>nehodí</w:t>
      </w:r>
      <w:r w:rsidR="0088344C">
        <w:t>.</w:t>
      </w:r>
    </w:p>
    <w:p w14:paraId="23CE248F" w14:textId="712CB1A2" w:rsidR="00CD5478" w:rsidRDefault="00CD5478" w:rsidP="00CD5478">
      <w:pPr>
        <w:pStyle w:val="Nadpis3"/>
      </w:pPr>
      <w:bookmarkStart w:id="28" w:name="_Toc98213978"/>
      <w:r>
        <w:t>Blynk</w:t>
      </w:r>
      <w:bookmarkEnd w:id="28"/>
    </w:p>
    <w:p w14:paraId="5AA77542" w14:textId="2153A1B2" w:rsidR="00A23C95" w:rsidRPr="00A23C95" w:rsidRDefault="006B1F36" w:rsidP="00A23C95">
      <w:r>
        <w:t>Blynk</w:t>
      </w:r>
      <w:r w:rsidR="007931FD">
        <w:t xml:space="preserve"> je služba. Jeho </w:t>
      </w:r>
      <w:r w:rsidR="004D2350">
        <w:t xml:space="preserve">jednoduchost a flexibilita z něj </w:t>
      </w:r>
      <w:r w:rsidR="00657FD4">
        <w:t>dělá</w:t>
      </w:r>
      <w:r w:rsidR="004D2350">
        <w:t xml:space="preserve"> skvělý způsob na spouštění událostí na řídící jednotce. </w:t>
      </w:r>
      <w:r w:rsidR="00657FD4">
        <w:t xml:space="preserve">Vyžaduje ke spuštění připojení </w:t>
      </w:r>
      <w:r w:rsidR="000F1FFA">
        <w:t>k</w:t>
      </w:r>
      <w:r w:rsidR="00632C69">
        <w:t> </w:t>
      </w:r>
      <w:r w:rsidR="00657FD4">
        <w:t>internetu</w:t>
      </w:r>
      <w:r w:rsidR="00632C69">
        <w:t xml:space="preserve">, </w:t>
      </w:r>
      <w:r w:rsidR="003B733B">
        <w:t xml:space="preserve">neboť </w:t>
      </w:r>
      <w:r w:rsidR="00632C69">
        <w:t>používá svůj vlastní server</w:t>
      </w:r>
      <w:r w:rsidR="000F3E36">
        <w:t xml:space="preserve">. </w:t>
      </w:r>
      <w:r w:rsidR="00614C1E">
        <w:t>Velk</w:t>
      </w:r>
      <w:r w:rsidR="002B5341">
        <w:t>ou výhodou</w:t>
      </w:r>
      <w:r w:rsidR="00614C1E">
        <w:t xml:space="preserve"> Blynk je to, že</w:t>
      </w:r>
      <w:r w:rsidR="001E1D17">
        <w:t xml:space="preserve"> </w:t>
      </w:r>
      <w:r w:rsidR="00EA4C23">
        <w:t xml:space="preserve">má podporu téměř každé vývojové desky. </w:t>
      </w:r>
      <w:r w:rsidR="000F1F4C">
        <w:t xml:space="preserve">Díky </w:t>
      </w:r>
      <w:r w:rsidR="00220DE0">
        <w:t xml:space="preserve">intuitivnímu prostředí je </w:t>
      </w:r>
      <w:r w:rsidR="00E4637B">
        <w:t xml:space="preserve">opravdu jednoduché v Blynk cokoliv navrhnout. </w:t>
      </w:r>
      <w:r w:rsidR="00247980">
        <w:t xml:space="preserve"> </w:t>
      </w:r>
    </w:p>
    <w:p w14:paraId="769C6341" w14:textId="77777777" w:rsidR="00CD5478" w:rsidRPr="00CD5478" w:rsidRDefault="00AF762C" w:rsidP="00CD5478">
      <w:pPr>
        <w:pStyle w:val="Nadpis3"/>
      </w:pPr>
      <w:bookmarkStart w:id="29" w:name="_Toc98213979"/>
      <w:r>
        <w:t>Webový server</w:t>
      </w:r>
      <w:bookmarkEnd w:id="29"/>
    </w:p>
    <w:p w14:paraId="61109BAA" w14:textId="228E73F6" w:rsidR="00EA5CDC" w:rsidRPr="00EA5CDC" w:rsidRDefault="00707511" w:rsidP="00EA5CDC">
      <w:r>
        <w:t xml:space="preserve">ESP32 také podporuje vytváření webového serveru stejně </w:t>
      </w:r>
      <w:r w:rsidR="00D2227C">
        <w:t xml:space="preserve">jako </w:t>
      </w:r>
      <w:r>
        <w:t>Arduino</w:t>
      </w:r>
      <w:r w:rsidR="00931F20">
        <w:t>.</w:t>
      </w:r>
      <w:r w:rsidR="00940B50">
        <w:t xml:space="preserve"> </w:t>
      </w:r>
      <w:r w:rsidR="00093748">
        <w:t xml:space="preserve">Toto </w:t>
      </w:r>
      <w:r w:rsidR="00A202B9">
        <w:t xml:space="preserve">řešení se dnes už tolik nepoužívá, jelikož si musíte celé ovládací prostředí naprogramovat sami. </w:t>
      </w:r>
    </w:p>
    <w:p w14:paraId="36E6087C" w14:textId="31CA9CBA" w:rsidR="00221341" w:rsidRDefault="00221341" w:rsidP="00221341">
      <w:pPr>
        <w:pStyle w:val="Nadpis2"/>
      </w:pPr>
      <w:bookmarkStart w:id="30" w:name="_Toc98213980"/>
      <w:r>
        <w:t>Výběr</w:t>
      </w:r>
      <w:bookmarkEnd w:id="30"/>
    </w:p>
    <w:p w14:paraId="44EB5E37" w14:textId="263CDC3E" w:rsidR="00387A28" w:rsidRDefault="00576632" w:rsidP="00387A28">
      <w:r>
        <w:t xml:space="preserve">Pro vzdálenou komunikaci jsem si vybral </w:t>
      </w:r>
      <w:r w:rsidR="0003797E">
        <w:t>mobilní službu (aplikaci) Blynk, protože</w:t>
      </w:r>
      <w:r w:rsidR="009B3FED">
        <w:t xml:space="preserve"> </w:t>
      </w:r>
      <w:r w:rsidR="0003797E">
        <w:t xml:space="preserve">vytváření </w:t>
      </w:r>
      <w:r w:rsidR="002904C6">
        <w:t xml:space="preserve">ovládacích </w:t>
      </w:r>
      <w:r w:rsidR="0003797E">
        <w:t xml:space="preserve">panelů </w:t>
      </w:r>
      <w:r w:rsidR="00BB27D9">
        <w:t xml:space="preserve">je </w:t>
      </w:r>
      <w:r w:rsidR="00BC3D86">
        <w:t xml:space="preserve">velmi intuitivní. </w:t>
      </w:r>
      <w:r w:rsidR="00BB6A09">
        <w:t>Prostředí si sami navrhnete rozložení</w:t>
      </w:r>
      <w:r w:rsidR="006A4768">
        <w:t>m</w:t>
      </w:r>
      <w:r w:rsidR="00BB6A09">
        <w:t xml:space="preserve"> daných prvků jako jsou tlačítka, informační displeje</w:t>
      </w:r>
      <w:r w:rsidR="00A53604">
        <w:t xml:space="preserve">, posuvníky a tak dále. </w:t>
      </w:r>
      <w:r w:rsidR="00E62A5B">
        <w:t xml:space="preserve">Samotná řídící jednotka komunikuje se </w:t>
      </w:r>
      <w:r w:rsidR="00E10113">
        <w:t>vzdáleným (nebo lokálním) serverem</w:t>
      </w:r>
      <w:r w:rsidR="00FC456B">
        <w:t xml:space="preserve">, ze kterého potom samotná aplikace </w:t>
      </w:r>
      <w:r w:rsidR="00EB6D44">
        <w:t>zobrazuje data na telefonu. Pokud budeme komunikovat přes vzdálený server</w:t>
      </w:r>
      <w:r w:rsidR="008D6F52">
        <w:t>,</w:t>
      </w:r>
      <w:r w:rsidR="00D152C3">
        <w:t xml:space="preserve"> </w:t>
      </w:r>
      <w:r w:rsidR="008D6F52">
        <w:t>můžeme ovládat jednotku odkudkoliv, kde máme přístup k</w:t>
      </w:r>
      <w:r w:rsidR="001679E1">
        <w:t> </w:t>
      </w:r>
      <w:r w:rsidR="008D6F52">
        <w:t>internetu</w:t>
      </w:r>
      <w:r w:rsidR="001679E1">
        <w:t>.</w:t>
      </w:r>
      <w:r w:rsidR="004B34A5">
        <w:t xml:space="preserve"> </w:t>
      </w:r>
      <w:r w:rsidR="001679E1">
        <w:t>Má</w:t>
      </w:r>
      <w:r w:rsidR="004B34A5">
        <w:t xml:space="preserve"> to jednu</w:t>
      </w:r>
      <w:r w:rsidR="001679E1">
        <w:t xml:space="preserve"> </w:t>
      </w:r>
      <w:r w:rsidR="004B34A5">
        <w:lastRenderedPageBreak/>
        <w:t xml:space="preserve">nevýhodu, kterou je </w:t>
      </w:r>
      <w:r w:rsidR="00CF64B5">
        <w:t>za</w:t>
      </w:r>
      <w:r w:rsidR="004B34A5">
        <w:t>bezpeč</w:t>
      </w:r>
      <w:r w:rsidR="00CF64B5">
        <w:t>ení</w:t>
      </w:r>
      <w:r w:rsidR="00326B17">
        <w:t xml:space="preserve">. Pokud máme </w:t>
      </w:r>
      <w:r w:rsidR="001D3567">
        <w:t xml:space="preserve">komunikaci se </w:t>
      </w:r>
      <w:r w:rsidR="00A16920">
        <w:t>serverem,</w:t>
      </w:r>
      <w:r w:rsidR="001D3567">
        <w:t xml:space="preserve"> který není v lokální sítí</w:t>
      </w:r>
      <w:r w:rsidR="00C2512C">
        <w:t xml:space="preserve"> (tj. řídící jednotka je připojena „ven“), tak je </w:t>
      </w:r>
      <w:r w:rsidR="005304C9">
        <w:t xml:space="preserve">tu zde poměrně vysoké riziko toho, že se nám někdo </w:t>
      </w:r>
      <w:r w:rsidR="004C06FA">
        <w:t>připojí k </w:t>
      </w:r>
      <w:r w:rsidR="004B085E">
        <w:t>naší</w:t>
      </w:r>
      <w:r w:rsidR="004C06FA">
        <w:t xml:space="preserve"> jednotce</w:t>
      </w:r>
      <w:r w:rsidR="00790E56">
        <w:t>, zcizí</w:t>
      </w:r>
      <w:r w:rsidR="00C71620">
        <w:t xml:space="preserve"> nám důležitá data</w:t>
      </w:r>
      <w:r w:rsidR="00D50CD7">
        <w:t xml:space="preserve"> a může je zneužít </w:t>
      </w:r>
      <w:r w:rsidR="00BE4D01">
        <w:t>v náš neprospěch.</w:t>
      </w:r>
    </w:p>
    <w:p w14:paraId="58D3E1C9" w14:textId="09CDA710" w:rsidR="006E7C93" w:rsidRDefault="006E7C93" w:rsidP="006E7C93">
      <w:pPr>
        <w:pStyle w:val="Nadpis1"/>
      </w:pPr>
      <w:bookmarkStart w:id="31" w:name="_Toc98213981"/>
      <w:r>
        <w:lastRenderedPageBreak/>
        <w:t>Blynk</w:t>
      </w:r>
      <w:bookmarkEnd w:id="31"/>
    </w:p>
    <w:p w14:paraId="318EC68A" w14:textId="49D645C6" w:rsidR="00970DAB" w:rsidRDefault="007426A2" w:rsidP="00970DAB">
      <w:r>
        <w:t>Protože jsem si Blynk vybral jako komunikační službu mezi mobi</w:t>
      </w:r>
      <w:r w:rsidR="00E16080">
        <w:t>lním telefonem</w:t>
      </w:r>
      <w:r>
        <w:t xml:space="preserve"> a řídící jednotkou, </w:t>
      </w:r>
      <w:r w:rsidR="00E81567">
        <w:t>tak je určitě důležité si ji trochu více rozebrat.</w:t>
      </w:r>
    </w:p>
    <w:p w14:paraId="6F143536" w14:textId="6671702F" w:rsidR="009A5A3E" w:rsidRDefault="009A5A3E" w:rsidP="00970DAB">
      <w:r>
        <w:t xml:space="preserve">Do aplikace se zaregistrujete a zde </w:t>
      </w:r>
      <w:r w:rsidR="00B57FC5">
        <w:t xml:space="preserve">si </w:t>
      </w:r>
      <w:r w:rsidR="009C31DC">
        <w:t>zvolíte,</w:t>
      </w:r>
      <w:r w:rsidR="00B57FC5">
        <w:t xml:space="preserve"> </w:t>
      </w:r>
      <w:r w:rsidR="00FA4418">
        <w:t>zdali</w:t>
      </w:r>
      <w:r w:rsidR="00B57FC5">
        <w:t xml:space="preserve"> chcete svůj vlastní server nebo Blynk server</w:t>
      </w:r>
      <w:r w:rsidR="00482CE2">
        <w:t>. Pokud zvolíte vlastní server zadáte</w:t>
      </w:r>
      <w:r w:rsidR="003B4B33">
        <w:t xml:space="preserve"> jeho </w:t>
      </w:r>
      <w:r w:rsidR="00BF0E5E">
        <w:t xml:space="preserve">IP </w:t>
      </w:r>
      <w:r w:rsidR="003B4B33">
        <w:t xml:space="preserve">adresu a port. Poté už budete přihlášeni a můžete si začít vytvářet svoje vlastní projekty. </w:t>
      </w:r>
    </w:p>
    <w:p w14:paraId="6B4C39EA" w14:textId="55770D8C" w:rsidR="00143226" w:rsidRDefault="003B4B33" w:rsidP="00970DAB">
      <w:r>
        <w:t>Při vytv</w:t>
      </w:r>
      <w:r w:rsidR="00883FF4">
        <w:t>á</w:t>
      </w:r>
      <w:r>
        <w:t>ř</w:t>
      </w:r>
      <w:r w:rsidR="00883FF4">
        <w:t>ení</w:t>
      </w:r>
      <w:r>
        <w:t xml:space="preserve"> projektu </w:t>
      </w:r>
      <w:r w:rsidR="00164EAE">
        <w:t>zvolíte,</w:t>
      </w:r>
      <w:r>
        <w:t xml:space="preserve"> jakou používáte řídící jednotku</w:t>
      </w:r>
      <w:r w:rsidR="00024268">
        <w:t>,</w:t>
      </w:r>
      <w:r>
        <w:t xml:space="preserve"> v mém případě </w:t>
      </w:r>
      <w:r w:rsidR="003A3B79">
        <w:t xml:space="preserve">je to </w:t>
      </w:r>
      <w:r>
        <w:t>ESP32</w:t>
      </w:r>
      <w:r w:rsidR="00164EAE">
        <w:t>.</w:t>
      </w:r>
      <w:r w:rsidR="003A3B79">
        <w:t xml:space="preserve"> Do emailu vám poté přijde tzv. OAuth kód, který zadáte do </w:t>
      </w:r>
      <w:r w:rsidR="00445406">
        <w:t>zdrojového</w:t>
      </w:r>
      <w:r w:rsidR="003A3B79">
        <w:t xml:space="preserve"> kódu řídící jednotky. </w:t>
      </w:r>
      <w:r w:rsidR="00164EAE">
        <w:t xml:space="preserve"> </w:t>
      </w:r>
      <w:r w:rsidR="00445406">
        <w:t xml:space="preserve">V nastavení si poté můžete </w:t>
      </w:r>
      <w:r w:rsidR="00CE6961">
        <w:t xml:space="preserve">zapnout </w:t>
      </w:r>
      <w:r w:rsidR="00FA79D6">
        <w:t xml:space="preserve">tzv. „shared acces“, což </w:t>
      </w:r>
      <w:r w:rsidR="00F40BC5">
        <w:t>vygeneruje</w:t>
      </w:r>
      <w:r w:rsidR="00FA79D6">
        <w:t xml:space="preserve"> QR</w:t>
      </w:r>
      <w:r w:rsidR="00D051AA">
        <w:t xml:space="preserve"> kód</w:t>
      </w:r>
      <w:r w:rsidR="00FA79D6">
        <w:t xml:space="preserve"> a pomocí </w:t>
      </w:r>
      <w:r w:rsidR="002D5B07">
        <w:t>tohoto kódu</w:t>
      </w:r>
      <w:r w:rsidR="00FA79D6">
        <w:t xml:space="preserve"> se může kdokoli připojit na vaši jednotku a ovládat ji</w:t>
      </w:r>
      <w:r w:rsidR="003576BA">
        <w:t>, pokud si stáhne aplikaci Blynk do mobil</w:t>
      </w:r>
      <w:r w:rsidR="00E16080">
        <w:t>ního telefonu</w:t>
      </w:r>
      <w:r w:rsidR="0001310C">
        <w:t>.</w:t>
      </w:r>
    </w:p>
    <w:p w14:paraId="07C627E8" w14:textId="77777777" w:rsidR="0016116B" w:rsidRDefault="00143226" w:rsidP="0016116B">
      <w:pPr>
        <w:keepNext/>
        <w:ind w:left="1981"/>
      </w:pPr>
      <w:r>
        <w:rPr>
          <w:noProof/>
        </w:rPr>
        <w:drawing>
          <wp:inline distT="0" distB="0" distL="0" distR="0" wp14:anchorId="3C234C98" wp14:editId="644CDACE">
            <wp:extent cx="2077429" cy="4130040"/>
            <wp:effectExtent l="0" t="0" r="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315" cy="4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8D74" w14:textId="53609C0B" w:rsidR="00156C0C" w:rsidRDefault="0016116B" w:rsidP="0016116B">
      <w:pPr>
        <w:pStyle w:val="Titulek"/>
        <w:ind w:left="2124" w:firstLine="708"/>
        <w:jc w:val="both"/>
      </w:pPr>
      <w:bookmarkStart w:id="32" w:name="_Toc98214023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11</w:t>
      </w:r>
      <w:r>
        <w:fldChar w:fldCharType="end"/>
      </w:r>
      <w:r>
        <w:t xml:space="preserve"> Vytváření nového projektu v aplikaci Blynk</w:t>
      </w:r>
      <w:bookmarkEnd w:id="32"/>
    </w:p>
    <w:p w14:paraId="4098E497" w14:textId="77777777" w:rsidR="0016116B" w:rsidRDefault="00156C0C" w:rsidP="0016116B">
      <w:pPr>
        <w:keepNext/>
        <w:ind w:left="1981" w:firstLine="571"/>
      </w:pPr>
      <w:r>
        <w:rPr>
          <w:noProof/>
        </w:rPr>
        <w:lastRenderedPageBreak/>
        <w:drawing>
          <wp:inline distT="0" distB="0" distL="0" distR="0" wp14:anchorId="41607C57" wp14:editId="5DB93135">
            <wp:extent cx="2714101" cy="2301240"/>
            <wp:effectExtent l="0" t="0" r="0" b="381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61" cy="232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F83E" w14:textId="1A8E57DB" w:rsidR="008B44BA" w:rsidRDefault="0016116B" w:rsidP="0016116B">
      <w:pPr>
        <w:pStyle w:val="Titulek"/>
        <w:ind w:left="1844" w:firstLine="708"/>
        <w:jc w:val="both"/>
        <w:rPr>
          <w:noProof/>
        </w:rPr>
      </w:pPr>
      <w:bookmarkStart w:id="33" w:name="_Toc98214024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12</w:t>
      </w:r>
      <w:r>
        <w:fldChar w:fldCharType="end"/>
      </w:r>
      <w:r>
        <w:t xml:space="preserve"> Nastavení vlastního serveru v aplikaci Blynk</w:t>
      </w:r>
      <w:bookmarkEnd w:id="33"/>
      <w:r w:rsidR="00DC57EF">
        <w:t xml:space="preserve"> </w:t>
      </w:r>
    </w:p>
    <w:p w14:paraId="4CBA4B00" w14:textId="77777777" w:rsidR="0016116B" w:rsidRDefault="008B44BA" w:rsidP="0016116B">
      <w:pPr>
        <w:keepNext/>
        <w:ind w:left="1981" w:firstLine="571"/>
      </w:pPr>
      <w:r>
        <w:rPr>
          <w:noProof/>
        </w:rPr>
        <w:drawing>
          <wp:inline distT="0" distB="0" distL="0" distR="0" wp14:anchorId="635F33E4" wp14:editId="14CD640B">
            <wp:extent cx="2727960" cy="1941327"/>
            <wp:effectExtent l="0" t="0" r="0" b="1905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91" cy="195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0AD5" w14:textId="60D22496" w:rsidR="003B4B33" w:rsidRDefault="0016116B" w:rsidP="0016116B">
      <w:pPr>
        <w:pStyle w:val="Titulek"/>
        <w:ind w:left="1844" w:firstLine="708"/>
        <w:jc w:val="both"/>
      </w:pPr>
      <w:bookmarkStart w:id="34" w:name="_Toc98214025"/>
      <w:r>
        <w:t xml:space="preserve">Obrázek </w:t>
      </w:r>
      <w:r>
        <w:fldChar w:fldCharType="begin"/>
      </w:r>
      <w:r>
        <w:instrText>SEQ Obrázek \* ARABIC</w:instrText>
      </w:r>
      <w:r>
        <w:fldChar w:fldCharType="separate"/>
      </w:r>
      <w:r w:rsidR="00091FF4">
        <w:rPr>
          <w:noProof/>
        </w:rPr>
        <w:t>13</w:t>
      </w:r>
      <w:r>
        <w:fldChar w:fldCharType="end"/>
      </w:r>
      <w:r>
        <w:t xml:space="preserve"> </w:t>
      </w:r>
      <w:r w:rsidR="006E389A">
        <w:t xml:space="preserve">Zapnutí sdílení </w:t>
      </w:r>
      <w:r w:rsidR="003A4232">
        <w:t>našeho projektu s ostatními</w:t>
      </w:r>
      <w:r>
        <w:t xml:space="preserve"> v aplikaci Blynk</w:t>
      </w:r>
      <w:bookmarkEnd w:id="34"/>
    </w:p>
    <w:p w14:paraId="5766831C" w14:textId="396F1983" w:rsidR="00577869" w:rsidRDefault="005348B1" w:rsidP="00970DAB">
      <w:r>
        <w:t xml:space="preserve">Nyní </w:t>
      </w:r>
      <w:r w:rsidR="00577869">
        <w:t>už přichází hlavní část</w:t>
      </w:r>
      <w:r w:rsidR="00006E19">
        <w:t xml:space="preserve">, </w:t>
      </w:r>
      <w:r w:rsidR="00577869">
        <w:t>a to je přidávání ovl</w:t>
      </w:r>
      <w:r w:rsidR="00006E19">
        <w:t xml:space="preserve">ádacích prvků. </w:t>
      </w:r>
      <w:r w:rsidR="007A64DD">
        <w:t>Máte na výběr ze 49 různých zobrazovacích, ovláda</w:t>
      </w:r>
      <w:r w:rsidR="002E76C4">
        <w:t>cích a řídicích komponent.</w:t>
      </w:r>
      <w:r w:rsidR="004D0B7F">
        <w:t xml:space="preserve"> Dělí se do </w:t>
      </w:r>
      <w:r w:rsidR="00215A4B">
        <w:t>7</w:t>
      </w:r>
      <w:r w:rsidR="008A3DB7">
        <w:t xml:space="preserve"> kategorií, </w:t>
      </w:r>
      <w:r w:rsidR="00031050">
        <w:t>což</w:t>
      </w:r>
      <w:r w:rsidR="00A9056B">
        <w:t xml:space="preserve"> </w:t>
      </w:r>
      <w:r w:rsidR="00750BD1">
        <w:t xml:space="preserve">jsou </w:t>
      </w:r>
      <w:r w:rsidR="006F59B1">
        <w:t>kontroléry</w:t>
      </w:r>
      <w:r w:rsidR="00031050">
        <w:t xml:space="preserve"> (</w:t>
      </w:r>
      <w:r w:rsidR="006F59B1">
        <w:t>tlačítka, displeje</w:t>
      </w:r>
      <w:r w:rsidR="00EF42C0">
        <w:t>)</w:t>
      </w:r>
      <w:r w:rsidR="004442FE">
        <w:t>,</w:t>
      </w:r>
      <w:r w:rsidR="00CD7363">
        <w:t xml:space="preserve"> notifikace, </w:t>
      </w:r>
      <w:r w:rsidR="009E2D6C">
        <w:t xml:space="preserve">správce zařízení, </w:t>
      </w:r>
      <w:r w:rsidR="00615944">
        <w:t>vstupní</w:t>
      </w:r>
      <w:r w:rsidR="004A3048">
        <w:t xml:space="preserve"> (</w:t>
      </w:r>
      <w:r w:rsidR="0087370C">
        <w:t>pro vklád</w:t>
      </w:r>
      <w:r w:rsidR="00472F07">
        <w:t>ání parametrů</w:t>
      </w:r>
      <w:r w:rsidR="008154E1">
        <w:t xml:space="preserve"> uživatelem</w:t>
      </w:r>
      <w:r w:rsidR="00472F07">
        <w:t>)</w:t>
      </w:r>
      <w:r w:rsidR="002B33C3">
        <w:t xml:space="preserve">, </w:t>
      </w:r>
      <w:r w:rsidR="00E53602">
        <w:t>mobilní sen</w:t>
      </w:r>
      <w:r w:rsidR="008E7A61">
        <w:t>z</w:t>
      </w:r>
      <w:r w:rsidR="00E53602">
        <w:t>ory</w:t>
      </w:r>
      <w:r w:rsidR="002B33C3">
        <w:t xml:space="preserve"> a poslední kategorií jsou ostatní</w:t>
      </w:r>
      <w:r w:rsidR="00544055">
        <w:t>.</w:t>
      </w:r>
      <w:r w:rsidR="00912DDE">
        <w:t xml:space="preserve"> Je zde i možnost </w:t>
      </w:r>
      <w:r w:rsidR="00C5542F">
        <w:t>zapisování a sledování hodnot pomocí</w:t>
      </w:r>
      <w:r w:rsidR="00367977">
        <w:t xml:space="preserve"> graf</w:t>
      </w:r>
      <w:r w:rsidR="00C5542F">
        <w:t xml:space="preserve">ů, </w:t>
      </w:r>
      <w:r w:rsidR="00367977">
        <w:t>které zaznamenávají informace a zapisují je do databáze, kterou poté můžete vyexportovat.</w:t>
      </w:r>
    </w:p>
    <w:p w14:paraId="45622A84" w14:textId="77777777" w:rsidR="001D3465" w:rsidRDefault="00DE666D" w:rsidP="00970DAB">
      <w:r>
        <w:t xml:space="preserve">Komponenty </w:t>
      </w:r>
      <w:r w:rsidR="00755A64">
        <w:t xml:space="preserve">nastavujeme </w:t>
      </w:r>
      <w:r>
        <w:t>přiřa</w:t>
      </w:r>
      <w:r w:rsidR="00755A64">
        <w:t>zením</w:t>
      </w:r>
      <w:r>
        <w:t xml:space="preserve"> </w:t>
      </w:r>
      <w:r w:rsidR="00500041">
        <w:t>pin</w:t>
      </w:r>
      <w:r w:rsidR="00755A64">
        <w:t xml:space="preserve">u, </w:t>
      </w:r>
      <w:r w:rsidR="005D333C">
        <w:t xml:space="preserve">ze kterého </w:t>
      </w:r>
      <w:r w:rsidR="000C61E4">
        <w:t>chceme</w:t>
      </w:r>
      <w:r w:rsidR="005D333C">
        <w:t xml:space="preserve"> informace sledovat, </w:t>
      </w:r>
      <w:r w:rsidR="00CB040C">
        <w:t>nahrávat</w:t>
      </w:r>
      <w:r w:rsidR="005D333C">
        <w:t xml:space="preserve"> </w:t>
      </w:r>
      <w:r w:rsidR="00CB040C">
        <w:t>nebo</w:t>
      </w:r>
      <w:r w:rsidR="005D333C">
        <w:t xml:space="preserve"> pouze zapínat a vypínat.</w:t>
      </w:r>
      <w:r w:rsidR="00CB040C">
        <w:t xml:space="preserve"> Zde j</w:t>
      </w:r>
      <w:r w:rsidR="00A076DE">
        <w:t>sou</w:t>
      </w:r>
      <w:r w:rsidR="00CB040C">
        <w:t xml:space="preserve"> na výběr dv</w:t>
      </w:r>
      <w:r w:rsidR="00B1736E">
        <w:t>a</w:t>
      </w:r>
      <w:r w:rsidR="00CB040C">
        <w:t xml:space="preserve"> typ</w:t>
      </w:r>
      <w:r w:rsidR="00B1736E">
        <w:t xml:space="preserve">y </w:t>
      </w:r>
      <w:r w:rsidR="00F40BC5">
        <w:t>pinů</w:t>
      </w:r>
      <w:r w:rsidR="00936E40">
        <w:t xml:space="preserve"> </w:t>
      </w:r>
      <w:r w:rsidR="00696D9D">
        <w:t>f</w:t>
      </w:r>
      <w:r w:rsidR="009D0AE1">
        <w:t>yzické</w:t>
      </w:r>
      <w:r w:rsidR="001F6461">
        <w:t xml:space="preserve"> </w:t>
      </w:r>
      <w:r w:rsidR="009D0AE1">
        <w:t>a virtuální</w:t>
      </w:r>
      <w:r w:rsidR="004868B6">
        <w:t>. Virtuální</w:t>
      </w:r>
      <w:r w:rsidR="00E312AA">
        <w:t xml:space="preserve"> piny používáme</w:t>
      </w:r>
      <w:r w:rsidR="004C0C77">
        <w:t xml:space="preserve"> pro zobrazování dat </w:t>
      </w:r>
      <w:r w:rsidR="00F91EEE">
        <w:t xml:space="preserve">v mobilní aplikaci </w:t>
      </w:r>
      <w:r w:rsidR="004C0C77">
        <w:t>z</w:t>
      </w:r>
      <w:r w:rsidR="00F6467C">
        <w:t> </w:t>
      </w:r>
      <w:r w:rsidR="00F6467C" w:rsidRPr="00F6467C">
        <w:rPr>
          <w:i/>
          <w:iCs/>
        </w:rPr>
        <w:t>GPIO</w:t>
      </w:r>
      <w:r w:rsidR="00F6467C">
        <w:t xml:space="preserve"> pinů</w:t>
      </w:r>
      <w:r w:rsidR="00DF5357">
        <w:t xml:space="preserve"> </w:t>
      </w:r>
      <w:r w:rsidR="00F6467C">
        <w:t xml:space="preserve">(fyzické) </w:t>
      </w:r>
      <w:r w:rsidR="00DF5357">
        <w:t xml:space="preserve">nebo </w:t>
      </w:r>
      <w:r w:rsidR="006816D6">
        <w:t>proměnných, které jsou v</w:t>
      </w:r>
      <w:r w:rsidR="00BB64CC">
        <w:t> </w:t>
      </w:r>
      <w:r w:rsidR="006816D6">
        <w:t>programu</w:t>
      </w:r>
      <w:r w:rsidR="00D86D20">
        <w:t>.</w:t>
      </w:r>
      <w:r w:rsidR="00871EE5" w:rsidRPr="00F91EEE">
        <w:t xml:space="preserve"> </w:t>
      </w:r>
      <w:r w:rsidR="00F91EEE" w:rsidRPr="00F91EEE">
        <w:t>Fyzické</w:t>
      </w:r>
      <w:r w:rsidR="00871EE5">
        <w:t xml:space="preserve"> piny</w:t>
      </w:r>
      <w:r w:rsidR="00D86D20">
        <w:t xml:space="preserve"> používáme pro </w:t>
      </w:r>
      <w:r w:rsidR="00E96DDC">
        <w:t xml:space="preserve">zapínání nebo vypínání </w:t>
      </w:r>
      <w:r w:rsidR="005B78BC">
        <w:t xml:space="preserve">těchto </w:t>
      </w:r>
      <w:r w:rsidR="00F91EEE" w:rsidRPr="00206944">
        <w:rPr>
          <w:i/>
          <w:iCs/>
        </w:rPr>
        <w:t>GPIO</w:t>
      </w:r>
      <w:r w:rsidR="00F91EEE">
        <w:t xml:space="preserve"> pinů</w:t>
      </w:r>
      <w:r w:rsidR="005B78BC">
        <w:t>.</w:t>
      </w:r>
    </w:p>
    <w:p w14:paraId="11AC5E3D" w14:textId="77777777" w:rsidR="001D3465" w:rsidRDefault="001D3465" w:rsidP="001D3465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2D0E6A85" wp14:editId="53A69A44">
            <wp:extent cx="5753735" cy="248285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B1D6" w14:textId="4E6B0894" w:rsidR="00DE666D" w:rsidRDefault="001D3465" w:rsidP="001D3465">
      <w:pPr>
        <w:pStyle w:val="Titulek"/>
        <w:ind w:firstLine="708"/>
        <w:jc w:val="both"/>
      </w:pPr>
      <w:bookmarkStart w:id="35" w:name="_Toc98214026"/>
      <w:r>
        <w:t xml:space="preserve">Obrázek </w:t>
      </w:r>
      <w:r w:rsidR="00D728F8">
        <w:fldChar w:fldCharType="begin"/>
      </w:r>
      <w:r w:rsidR="00D728F8">
        <w:instrText xml:space="preserve"> SEQ Obrázek \* ARABIC </w:instrText>
      </w:r>
      <w:r w:rsidR="00D728F8">
        <w:fldChar w:fldCharType="separate"/>
      </w:r>
      <w:r w:rsidR="00091FF4">
        <w:rPr>
          <w:noProof/>
        </w:rPr>
        <w:t>14</w:t>
      </w:r>
      <w:r w:rsidR="00D728F8">
        <w:rPr>
          <w:noProof/>
        </w:rPr>
        <w:fldChar w:fldCharType="end"/>
      </w:r>
      <w:r>
        <w:t xml:space="preserve"> Ukázka Blynk komponent</w:t>
      </w:r>
      <w:bookmarkEnd w:id="35"/>
    </w:p>
    <w:p w14:paraId="59BB830F" w14:textId="171E752C" w:rsidR="002306D6" w:rsidRDefault="00B30B15" w:rsidP="002306D6">
      <w:pPr>
        <w:pStyle w:val="Nadpis2"/>
      </w:pPr>
      <w:bookmarkStart w:id="36" w:name="_Toc98213982"/>
      <w:r>
        <w:t>Platby v aplikaci</w:t>
      </w:r>
      <w:bookmarkEnd w:id="36"/>
    </w:p>
    <w:p w14:paraId="061394D5" w14:textId="2FE4A87F" w:rsidR="00EE557D" w:rsidRPr="00EE557D" w:rsidRDefault="00EE557D" w:rsidP="00EE557D">
      <w:r w:rsidRPr="00EE557D">
        <w:t>Jak jsem zmiňoval Blynk funguje, tak že komunikaci mezi jednotkou a mobi</w:t>
      </w:r>
      <w:r w:rsidR="003A6D6B">
        <w:t>lním telefonem</w:t>
      </w:r>
      <w:r w:rsidRPr="00EE557D">
        <w:t xml:space="preserve"> zajišťuje server</w:t>
      </w:r>
      <w:r w:rsidR="00F56FA1">
        <w:t>. Z</w:t>
      </w:r>
      <w:r w:rsidRPr="00EE557D">
        <w:t>de vzniká problém, protože k tomu, abyste měli neomezený režim v přidávání komponent, si musíte koupit tzv. energie. V základu dostanete 2000</w:t>
      </w:r>
      <w:r w:rsidR="002466BC">
        <w:t xml:space="preserve"> energií,</w:t>
      </w:r>
      <w:r w:rsidRPr="00EE557D">
        <w:t xml:space="preserve"> to stačí přibližně na 3 tlačítka, výpisový graf a 2 displeje. T</w:t>
      </w:r>
      <w:r w:rsidR="00AD6D56">
        <w:t>ento problém</w:t>
      </w:r>
      <w:r w:rsidRPr="00EE557D">
        <w:t xml:space="preserve"> jde vyřešit třemi způsoby. Přímo v Blynk aplikaci si dokoupíte energie</w:t>
      </w:r>
      <w:r w:rsidR="00004121">
        <w:t xml:space="preserve"> za</w:t>
      </w:r>
      <w:r w:rsidR="00475C64">
        <w:t xml:space="preserve"> </w:t>
      </w:r>
      <w:r w:rsidR="00475C64" w:rsidRPr="00EE557D">
        <w:t>28 000 energií</w:t>
      </w:r>
      <w:r w:rsidR="00475C64">
        <w:t xml:space="preserve"> za</w:t>
      </w:r>
      <w:r w:rsidR="00004121">
        <w:t xml:space="preserve"> </w:t>
      </w:r>
      <w:r w:rsidRPr="00EE557D">
        <w:t>20 $ US</w:t>
      </w:r>
      <w:r w:rsidR="000E767D">
        <w:t>.</w:t>
      </w:r>
      <w:r w:rsidRPr="00EE557D">
        <w:t xml:space="preserve"> </w:t>
      </w:r>
      <w:r w:rsidR="000E767D">
        <w:t>P</w:t>
      </w:r>
      <w:r w:rsidRPr="00EE557D">
        <w:t>okud nechcete za Blynk platit</w:t>
      </w:r>
      <w:r w:rsidR="00FD1379">
        <w:t>, m</w:t>
      </w:r>
      <w:r w:rsidRPr="00EE557D">
        <w:t xml:space="preserve">ůžete si udělat lokální server, </w:t>
      </w:r>
      <w:r w:rsidR="000E767D">
        <w:t>který je</w:t>
      </w:r>
      <w:r w:rsidRPr="00EE557D">
        <w:t xml:space="preserve"> bezplatn</w:t>
      </w:r>
      <w:r w:rsidR="000E767D">
        <w:t>ý</w:t>
      </w:r>
      <w:r w:rsidRPr="00EE557D">
        <w:t>, ale</w:t>
      </w:r>
      <w:r w:rsidR="00653E70">
        <w:t xml:space="preserve"> má </w:t>
      </w:r>
      <w:r w:rsidRPr="00EE557D">
        <w:t>nevýhodu</w:t>
      </w:r>
      <w:r w:rsidR="00B21883">
        <w:t>,</w:t>
      </w:r>
      <w:r w:rsidR="00653E70">
        <w:t xml:space="preserve"> neboť</w:t>
      </w:r>
      <w:r w:rsidR="00B21883">
        <w:t xml:space="preserve"> m</w:t>
      </w:r>
      <w:r w:rsidRPr="00EE557D">
        <w:t xml:space="preserve">usíte mít zapnutý počítač, kdykoliv </w:t>
      </w:r>
      <w:r w:rsidR="00653E70">
        <w:t>chcete</w:t>
      </w:r>
      <w:r w:rsidRPr="00EE557D">
        <w:t xml:space="preserve"> Blynk používat. </w:t>
      </w:r>
      <w:r w:rsidR="00F66C4B">
        <w:t>Třetím</w:t>
      </w:r>
      <w:r w:rsidR="00431575">
        <w:t xml:space="preserve"> </w:t>
      </w:r>
      <w:r w:rsidRPr="00EE557D">
        <w:t>způsobem je zajistit si server hosting</w:t>
      </w:r>
      <w:r w:rsidR="00F66C4B">
        <w:t>. Tento</w:t>
      </w:r>
      <w:r w:rsidR="00431575">
        <w:t xml:space="preserve"> </w:t>
      </w:r>
      <w:r w:rsidRPr="00EE557D">
        <w:t>způsob</w:t>
      </w:r>
      <w:r w:rsidR="00431575">
        <w:t xml:space="preserve"> jsem </w:t>
      </w:r>
      <w:r w:rsidR="00AA2C38">
        <w:t xml:space="preserve">si </w:t>
      </w:r>
      <w:r w:rsidR="00431575">
        <w:t>zvolil</w:t>
      </w:r>
      <w:r w:rsidRPr="00EE557D">
        <w:t xml:space="preserve">, </w:t>
      </w:r>
      <w:r w:rsidR="00EB3214">
        <w:t>protože</w:t>
      </w:r>
      <w:r w:rsidRPr="00EE557D">
        <w:t xml:space="preserve"> jsem</w:t>
      </w:r>
      <w:r w:rsidR="00EB3214">
        <w:t xml:space="preserve"> </w:t>
      </w:r>
      <w:r w:rsidRPr="00EE557D">
        <w:t>ho sehnal bezplatně.</w:t>
      </w:r>
    </w:p>
    <w:p w14:paraId="0B9CA005" w14:textId="77777777" w:rsidR="006E7C93" w:rsidRDefault="006E7C93" w:rsidP="006E7C93">
      <w:pPr>
        <w:pStyle w:val="Nadpis2"/>
      </w:pPr>
      <w:bookmarkStart w:id="37" w:name="_Toc98213983"/>
      <w:r>
        <w:t>Šifrování a bezpečnost komunikace Blynk</w:t>
      </w:r>
      <w:bookmarkEnd w:id="37"/>
    </w:p>
    <w:p w14:paraId="12B3A4D4" w14:textId="50C59970" w:rsidR="006E7C93" w:rsidRDefault="006E7C93" w:rsidP="006E7C93">
      <w:r>
        <w:t>Rozebereme nejdřív</w:t>
      </w:r>
      <w:r w:rsidR="00060CCD">
        <w:t>e</w:t>
      </w:r>
      <w:r>
        <w:t xml:space="preserve"> obecnou bezpečnost Blynk. Veškeré zprávy, které jsou odeslané přes Blynk jsou zabezpečeny a zašifrovány v případě, kdy používaný hardware podporuje </w:t>
      </w:r>
      <w:r w:rsidRPr="00A71B84">
        <w:rPr>
          <w:i/>
          <w:iCs/>
        </w:rPr>
        <w:t>TLS</w:t>
      </w:r>
      <w:r>
        <w:t xml:space="preserve">, který zajišťuje bezpečnost a šifrování dat posílaných přes internet. Blynk používá nejnovější bezpečnostní protokol </w:t>
      </w:r>
      <w:r w:rsidRPr="004928D8">
        <w:rPr>
          <w:i/>
          <w:iCs/>
        </w:rPr>
        <w:t>TLS</w:t>
      </w:r>
      <w:r>
        <w:t xml:space="preserve">v1.3, ale pokud není tato verze podporována používá starší </w:t>
      </w:r>
      <w:r w:rsidRPr="004928D8">
        <w:rPr>
          <w:i/>
          <w:iCs/>
        </w:rPr>
        <w:t>TLS</w:t>
      </w:r>
      <w:r>
        <w:t>v1.2.  Porty, které používá pro komunikaci, jsou 443 a 80. První</w:t>
      </w:r>
      <w:r w:rsidR="00307CFE">
        <w:t xml:space="preserve"> port</w:t>
      </w:r>
      <w:r>
        <w:t xml:space="preserve"> ze zmíněných používá pro </w:t>
      </w:r>
      <w:r w:rsidRPr="004928D8">
        <w:rPr>
          <w:i/>
          <w:iCs/>
        </w:rPr>
        <w:t>TLS</w:t>
      </w:r>
      <w:r>
        <w:t xml:space="preserve"> připojení a druhý k jednoduchému připojení v případě, že daný hardware nepodporuje</w:t>
      </w:r>
      <w:r w:rsidR="001F3F15">
        <w:t xml:space="preserve"> </w:t>
      </w:r>
      <w:r w:rsidR="001F3F15" w:rsidRPr="001F3F15">
        <w:rPr>
          <w:i/>
          <w:iCs/>
        </w:rPr>
        <w:t>TLS</w:t>
      </w:r>
      <w:r>
        <w:t xml:space="preserve">. Většina zařízení podporuje </w:t>
      </w:r>
      <w:r w:rsidRPr="004928D8">
        <w:rPr>
          <w:i/>
          <w:iCs/>
        </w:rPr>
        <w:t>TLS</w:t>
      </w:r>
      <w:r>
        <w:t xml:space="preserve"> a k nim patří i ESP32.</w:t>
      </w:r>
    </w:p>
    <w:p w14:paraId="40E35C2D" w14:textId="5D9D0F08" w:rsidR="006E7C93" w:rsidRDefault="006E7C93" w:rsidP="008501E2">
      <w:r>
        <w:lastRenderedPageBreak/>
        <w:t>V aplikaci si můžete nastavit, kdo může zobrazit vaše zařízení a data z něj. Každý uživatel aplikace Blynk by měl mít platnou emailovou adresu</w:t>
      </w:r>
      <w:r w:rsidR="00B37E32">
        <w:t>. A</w:t>
      </w:r>
      <w:r>
        <w:t xml:space="preserve">plikace má v sobě zabudovaný ověřovací proces. Každé zařízení musí mít svůj jedinečný OAuth token a ID produktu. </w:t>
      </w:r>
    </w:p>
    <w:p w14:paraId="6D540383" w14:textId="49EF8ACF" w:rsidR="006E7C93" w:rsidRDefault="00AB15C6" w:rsidP="006E7C93">
      <w:r>
        <w:t xml:space="preserve">Při popisu </w:t>
      </w:r>
      <w:r w:rsidR="00C853F7">
        <w:t>z</w:t>
      </w:r>
      <w:r w:rsidR="006E7C93">
        <w:t>abezpečení Blynk cloudu se budeme bavit o těchto třech částech.</w:t>
      </w:r>
    </w:p>
    <w:p w14:paraId="4B179846" w14:textId="77777777" w:rsidR="006E7C93" w:rsidRDefault="006E7C93" w:rsidP="006E7C93">
      <w:pPr>
        <w:pStyle w:val="Odstavecseseznamem"/>
        <w:numPr>
          <w:ilvl w:val="0"/>
          <w:numId w:val="25"/>
        </w:numPr>
      </w:pPr>
      <w:r>
        <w:t>Blynk.Edgent, který je spuštěný na řídící jednotce</w:t>
      </w:r>
    </w:p>
    <w:p w14:paraId="63398D9E" w14:textId="77777777" w:rsidR="006E7C93" w:rsidRDefault="006E7C93" w:rsidP="006E7C93">
      <w:pPr>
        <w:pStyle w:val="Odstavecseseznamem"/>
        <w:numPr>
          <w:ilvl w:val="0"/>
          <w:numId w:val="25"/>
        </w:numPr>
      </w:pPr>
      <w:r>
        <w:t>Blynk.Console a Blynk.App pro iOS a Android zařízení</w:t>
      </w:r>
    </w:p>
    <w:p w14:paraId="31FADE96" w14:textId="77777777" w:rsidR="006E7C93" w:rsidRDefault="006E7C93" w:rsidP="006E7C93">
      <w:pPr>
        <w:pStyle w:val="Odstavecseseznamem"/>
        <w:numPr>
          <w:ilvl w:val="0"/>
          <w:numId w:val="25"/>
        </w:numPr>
      </w:pPr>
      <w:r>
        <w:t>Blynk.Cloud běžící na serveru</w:t>
      </w:r>
    </w:p>
    <w:p w14:paraId="0039E176" w14:textId="77777777" w:rsidR="006E7C93" w:rsidRDefault="006E7C93" w:rsidP="006E7C93">
      <w:pPr>
        <w:pStyle w:val="Nadpis3"/>
      </w:pPr>
      <w:bookmarkStart w:id="38" w:name="_Toc98213984"/>
      <w:r>
        <w:t>Blynk.Egdent (hardwarová knihovna)</w:t>
      </w:r>
      <w:bookmarkEnd w:id="38"/>
    </w:p>
    <w:p w14:paraId="478B0B7D" w14:textId="77777777" w:rsidR="006E7C93" w:rsidRDefault="006E7C93" w:rsidP="006E7C93">
      <w:r>
        <w:t xml:space="preserve">Blynk je nastaven tak, aby používal ve výchozím nastavení </w:t>
      </w:r>
      <w:r w:rsidRPr="004928D8">
        <w:rPr>
          <w:i/>
          <w:iCs/>
        </w:rPr>
        <w:t>TLS</w:t>
      </w:r>
      <w:r>
        <w:t xml:space="preserve">, pokud však používaný hardware nepodporuje </w:t>
      </w:r>
      <w:r w:rsidRPr="004928D8">
        <w:rPr>
          <w:i/>
          <w:iCs/>
        </w:rPr>
        <w:t>TLS</w:t>
      </w:r>
      <w:r>
        <w:t>, tak komunikuje přes nešifrované připojení po portu 80, jak je zmíněno v předchozí kapitole.</w:t>
      </w:r>
    </w:p>
    <w:p w14:paraId="3C4486EA" w14:textId="04F07756" w:rsidR="006E7C93" w:rsidRPr="00F656C9" w:rsidRDefault="006E7C93" w:rsidP="006E7C93">
      <w:r>
        <w:t>Výchozí autentizací hardwaru je zabezpečený token OAuth. Skládá se z 24 bajtů</w:t>
      </w:r>
      <w:r w:rsidR="00751BA2">
        <w:t xml:space="preserve"> </w:t>
      </w:r>
      <w:r w:rsidR="00191822">
        <w:t>nebo</w:t>
      </w:r>
      <w:r w:rsidR="00CA67FD">
        <w:t xml:space="preserve"> z</w:t>
      </w:r>
      <w:r>
        <w:t xml:space="preserve"> 64 </w:t>
      </w:r>
      <w:r w:rsidR="00F832B3">
        <w:t>bajtů</w:t>
      </w:r>
      <w:r w:rsidR="00751BA2">
        <w:t xml:space="preserve"> </w:t>
      </w:r>
      <w:r>
        <w:t>v základním kódování</w:t>
      </w:r>
      <w:r w:rsidR="00E6586D">
        <w:t xml:space="preserve">. </w:t>
      </w:r>
      <w:r>
        <w:t xml:space="preserve"> vypadá následujícím způsobem </w:t>
      </w:r>
      <w:r w:rsidRPr="00F52A8F">
        <w:rPr>
          <w:rStyle w:val="Zdraznnjemn"/>
        </w:rPr>
        <w:t>xw7ITVneg1DifRRQuPGcA7f</w:t>
      </w:r>
      <w:r>
        <w:rPr>
          <w:rStyle w:val="Zdraznnjemn"/>
        </w:rPr>
        <w:t xml:space="preserve">. </w:t>
      </w:r>
      <w:r>
        <w:t>Tento token lze měnit postupem opětovaného poskytování.</w:t>
      </w:r>
    </w:p>
    <w:p w14:paraId="2BF89254" w14:textId="77777777" w:rsidR="006E7C93" w:rsidRDefault="006E7C93" w:rsidP="006E7C93">
      <w:pPr>
        <w:pStyle w:val="Nadpis3"/>
      </w:pPr>
      <w:bookmarkStart w:id="39" w:name="_Toc98213985"/>
      <w:r>
        <w:t>Blynk.Apps pro iOS a Android</w:t>
      </w:r>
      <w:bookmarkEnd w:id="39"/>
    </w:p>
    <w:p w14:paraId="7A1279C1" w14:textId="3B04C5B1" w:rsidR="006E7C93" w:rsidRDefault="006E7C93" w:rsidP="006E7C93">
      <w:r>
        <w:t>Blynk komunikuje zabezpečenými webovými sokety (</w:t>
      </w:r>
      <w:r w:rsidRPr="004928D8">
        <w:rPr>
          <w:i/>
          <w:iCs/>
        </w:rPr>
        <w:t>TSL</w:t>
      </w:r>
      <w:r>
        <w:t xml:space="preserve">v1.3 nebo </w:t>
      </w:r>
      <w:r w:rsidRPr="004928D8">
        <w:rPr>
          <w:i/>
          <w:iCs/>
        </w:rPr>
        <w:t>TSL</w:t>
      </w:r>
      <w:r>
        <w:t xml:space="preserve">v1.2) a používá </w:t>
      </w:r>
      <w:r w:rsidR="00A777BF">
        <w:t>pro</w:t>
      </w:r>
      <w:r w:rsidR="00B311E6">
        <w:t xml:space="preserve"> </w:t>
      </w:r>
      <w:r>
        <w:t xml:space="preserve">základní autentizaci email a heslo </w:t>
      </w:r>
      <w:r w:rsidR="00B311E6">
        <w:t>v</w:t>
      </w:r>
      <w:r>
        <w:t xml:space="preserve"> mobilní aplikaci. Před přenosem na cloudový server jsou všechna hesla zašifrována na straně klienta. Nepřenášejí se a ani neukládají v prostém formátu. Na straně serveru se používá šifrovaný hash hesla.</w:t>
      </w:r>
    </w:p>
    <w:p w14:paraId="31D5C7C4" w14:textId="77777777" w:rsidR="006E7C93" w:rsidRPr="004873DD" w:rsidRDefault="006E7C93" w:rsidP="006E7C93">
      <w:r>
        <w:t xml:space="preserve">Poté, co se uživatel 5krát neúspěšně přihlásí ze stejné IP adresy musí počkat 10 minut, aby se mohl přihlásit znovu.  </w:t>
      </w:r>
    </w:p>
    <w:p w14:paraId="715D7E58" w14:textId="77777777" w:rsidR="006E7C93" w:rsidRPr="00C70A30" w:rsidRDefault="006E7C93" w:rsidP="006E7C93"/>
    <w:p w14:paraId="2AC4F580" w14:textId="77777777" w:rsidR="006E7C93" w:rsidRDefault="006E7C93" w:rsidP="006E7C93">
      <w:pPr>
        <w:pStyle w:val="Nadpis3"/>
      </w:pPr>
      <w:bookmarkStart w:id="40" w:name="_Toc98213986"/>
      <w:r>
        <w:t>Blynk.Cloud</w:t>
      </w:r>
      <w:bookmarkEnd w:id="40"/>
    </w:p>
    <w:p w14:paraId="610AE8F8" w14:textId="77777777" w:rsidR="006E7C93" w:rsidRDefault="006E7C93" w:rsidP="006E7C93">
      <w:r>
        <w:t>Všechna data, která jsou přenášena mezi cloudem a databází jsou vždy šifrována. V privátní síti je tato databáze plně izolována, nemá přístup k internetu a lze k ní pouze přistupovat z privátní sítě.</w:t>
      </w:r>
    </w:p>
    <w:p w14:paraId="7A985825" w14:textId="77777777" w:rsidR="006E7C93" w:rsidRDefault="006E7C93" w:rsidP="006E7C93">
      <w:pPr>
        <w:pStyle w:val="Nadpis4"/>
      </w:pPr>
      <w:r>
        <w:lastRenderedPageBreak/>
        <w:t>Certifikáty</w:t>
      </w:r>
    </w:p>
    <w:p w14:paraId="417A6C6B" w14:textId="48B16E7A" w:rsidR="006E7C93" w:rsidRDefault="006E7C93" w:rsidP="006E7C93">
      <w:r>
        <w:t xml:space="preserve">Blynk používá certifikáty Let’s Encrypt pro připojení </w:t>
      </w:r>
      <w:r w:rsidRPr="004928D8">
        <w:rPr>
          <w:i/>
          <w:iCs/>
        </w:rPr>
        <w:t>TLS</w:t>
      </w:r>
      <w:r>
        <w:t>. Tyto</w:t>
      </w:r>
      <w:r w:rsidR="00465257">
        <w:t xml:space="preserve"> </w:t>
      </w:r>
      <w:r>
        <w:t>certifikáty jsou obnovovány každé dva měsíce.</w:t>
      </w:r>
    </w:p>
    <w:p w14:paraId="109E0AC8" w14:textId="77777777" w:rsidR="006E7C93" w:rsidRDefault="006E7C93" w:rsidP="006E7C93">
      <w:pPr>
        <w:pStyle w:val="Nadpis4"/>
      </w:pPr>
      <w:r>
        <w:t>Porty</w:t>
      </w:r>
    </w:p>
    <w:p w14:paraId="1A106031" w14:textId="77777777" w:rsidR="006E7C93" w:rsidRPr="009D2697" w:rsidRDefault="006E7C93" w:rsidP="006E7C93">
      <w:r>
        <w:t xml:space="preserve">Blynk nevyužívá žádné speciální porty. Komunikuje pouze přes port 443 při použití </w:t>
      </w:r>
      <w:r w:rsidRPr="004928D8">
        <w:rPr>
          <w:i/>
          <w:iCs/>
        </w:rPr>
        <w:t>TLS</w:t>
      </w:r>
      <w:r>
        <w:t xml:space="preserve"> a port 80 při jednoduchém spojení bez šifrování.</w:t>
      </w:r>
    </w:p>
    <w:p w14:paraId="6D9AEB71" w14:textId="77777777" w:rsidR="006E7C93" w:rsidRPr="006E7C93" w:rsidRDefault="006E7C93" w:rsidP="006E7C93"/>
    <w:p w14:paraId="4307BF07" w14:textId="11D3BF2B" w:rsidR="008325CA" w:rsidRDefault="008325CA" w:rsidP="008325CA">
      <w:pPr>
        <w:pStyle w:val="Nadpis1"/>
      </w:pPr>
      <w:bookmarkStart w:id="41" w:name="_Toc98213987"/>
      <w:r>
        <w:lastRenderedPageBreak/>
        <w:t>Zvýšení spolehlivosti</w:t>
      </w:r>
      <w:bookmarkEnd w:id="41"/>
    </w:p>
    <w:p w14:paraId="035997E9" w14:textId="2C78C2F4" w:rsidR="00A84BB1" w:rsidRPr="00A84BB1" w:rsidRDefault="003769D9" w:rsidP="00A84BB1">
      <w:r>
        <w:t xml:space="preserve">Díky tomu, že </w:t>
      </w:r>
      <w:r w:rsidR="00D906BC">
        <w:t xml:space="preserve">se ve skleníku nachází </w:t>
      </w:r>
      <w:r w:rsidR="00C81C4C">
        <w:t>elektronick</w:t>
      </w:r>
      <w:r w:rsidR="00C84FD3">
        <w:t>é</w:t>
      </w:r>
      <w:r w:rsidR="00C81C4C">
        <w:t xml:space="preserve"> součást</w:t>
      </w:r>
      <w:r w:rsidR="00C84FD3">
        <w:t>i</w:t>
      </w:r>
      <w:r w:rsidR="00C81C4C">
        <w:t>, je potřeba si dát pozor na poruchy</w:t>
      </w:r>
      <w:r w:rsidR="001C586D">
        <w:t>, které by moh</w:t>
      </w:r>
      <w:r w:rsidR="00C928E3">
        <w:t>ly nastat v různých situacích jako je například výpadek napájení.</w:t>
      </w:r>
    </w:p>
    <w:p w14:paraId="4F62CF17" w14:textId="66B84FAA" w:rsidR="00221341" w:rsidRDefault="00C2370D" w:rsidP="00221341">
      <w:pPr>
        <w:pStyle w:val="Nadpis2"/>
      </w:pPr>
      <w:bookmarkStart w:id="42" w:name="_Toc98213988"/>
      <w:r>
        <w:t>Metody</w:t>
      </w:r>
      <w:bookmarkEnd w:id="42"/>
    </w:p>
    <w:p w14:paraId="47D5270A" w14:textId="2FB8C7B1" w:rsidR="00C81C4C" w:rsidRDefault="00366066" w:rsidP="00366066">
      <w:pPr>
        <w:pStyle w:val="Nadpis3"/>
      </w:pPr>
      <w:bookmarkStart w:id="43" w:name="_Toc98213989"/>
      <w:r>
        <w:t>Výpadek napájení</w:t>
      </w:r>
      <w:bookmarkEnd w:id="43"/>
    </w:p>
    <w:p w14:paraId="7D5DB4FA" w14:textId="318A377D" w:rsidR="002619D1" w:rsidRDefault="00366066" w:rsidP="002619D1">
      <w:r>
        <w:t>V</w:t>
      </w:r>
      <w:r w:rsidR="00185ACA">
        <w:t xml:space="preserve">ýpadky napájení jsou běžná </w:t>
      </w:r>
      <w:r w:rsidR="00705667">
        <w:t>věc,</w:t>
      </w:r>
      <w:r w:rsidR="00185ACA">
        <w:t xml:space="preserve"> a proto by se na ně mělo myslet </w:t>
      </w:r>
      <w:r w:rsidR="00705667">
        <w:t>při samotném programování řídící jednotky. Když</w:t>
      </w:r>
      <w:r w:rsidR="0024202B">
        <w:t xml:space="preserve"> máme</w:t>
      </w:r>
      <w:r w:rsidR="00705667">
        <w:t xml:space="preserve"> například</w:t>
      </w:r>
      <w:r w:rsidR="0024202B">
        <w:t xml:space="preserve"> proměn</w:t>
      </w:r>
      <w:r w:rsidR="00010503">
        <w:t>n</w:t>
      </w:r>
      <w:r w:rsidR="00705667">
        <w:t xml:space="preserve">ou, do které </w:t>
      </w:r>
      <w:r w:rsidR="00047A39">
        <w:t xml:space="preserve">uživatel zadá </w:t>
      </w:r>
      <w:r w:rsidR="00761E5C">
        <w:t>procento vlhkosti zeminy, při kterém se má spustit automatické zalévání</w:t>
      </w:r>
      <w:r w:rsidR="00056593">
        <w:t xml:space="preserve"> a dojde k výpadku napájení, </w:t>
      </w:r>
      <w:r w:rsidR="00E81145">
        <w:t>proměnná se automaticky smaže a uživatel ji musí zadat znovu.</w:t>
      </w:r>
    </w:p>
    <w:p w14:paraId="7886E80B" w14:textId="0C1FF69A" w:rsidR="000A63C2" w:rsidRDefault="00DE3606" w:rsidP="00DE3606">
      <w:pPr>
        <w:pStyle w:val="Nadpis3"/>
      </w:pPr>
      <w:bookmarkStart w:id="44" w:name="_Toc98213990"/>
      <w:r>
        <w:t>Odpojení řídící jednotky od internetu</w:t>
      </w:r>
      <w:bookmarkEnd w:id="44"/>
    </w:p>
    <w:p w14:paraId="7CA86A6E" w14:textId="1DC45BD9" w:rsidR="00122C45" w:rsidRDefault="00B359B2" w:rsidP="00DE3606">
      <w:r>
        <w:t>Je potřeba zajistit to, aby si jednotka řídila všechno sam</w:t>
      </w:r>
      <w:r w:rsidR="005E5686">
        <w:t xml:space="preserve">a </w:t>
      </w:r>
      <w:r w:rsidR="00680B44">
        <w:t>a nesouvisela s Blynk aplikací. Myslím to tak, že</w:t>
      </w:r>
      <w:r w:rsidR="008D3A50">
        <w:t xml:space="preserve"> mobil</w:t>
      </w:r>
      <w:r w:rsidR="002D6B0A">
        <w:t>ní</w:t>
      </w:r>
      <w:r w:rsidR="00D50581">
        <w:t>m telefon</w:t>
      </w:r>
      <w:r w:rsidR="008D3A50">
        <w:t xml:space="preserve"> by měl být pouze jakýsi </w:t>
      </w:r>
      <w:r w:rsidR="00170A6E">
        <w:t>ovladač</w:t>
      </w:r>
      <w:r w:rsidR="00430BA7">
        <w:t>,</w:t>
      </w:r>
      <w:r w:rsidR="008D3A50">
        <w:t xml:space="preserve"> </w:t>
      </w:r>
      <w:r w:rsidR="00214109">
        <w:t>čili</w:t>
      </w:r>
      <w:r w:rsidR="008D3A50">
        <w:t xml:space="preserve"> pokud vypadne připojení</w:t>
      </w:r>
      <w:r w:rsidR="00B46FD2">
        <w:t xml:space="preserve">, </w:t>
      </w:r>
      <w:r w:rsidR="001F4AF5">
        <w:t>neměly</w:t>
      </w:r>
      <w:r w:rsidR="00BA1D11">
        <w:t xml:space="preserve"> by v řídící jednotce nastat žádné problémy.</w:t>
      </w:r>
    </w:p>
    <w:p w14:paraId="1CAF7E13" w14:textId="77777777" w:rsidR="00221341" w:rsidRPr="00221341" w:rsidRDefault="00221341" w:rsidP="00221341">
      <w:pPr>
        <w:pStyle w:val="Nadpis2"/>
      </w:pPr>
      <w:bookmarkStart w:id="45" w:name="_Toc98213991"/>
      <w:r>
        <w:t>Hodnocení</w:t>
      </w:r>
      <w:bookmarkEnd w:id="45"/>
    </w:p>
    <w:p w14:paraId="29D9DA07" w14:textId="6C66C6F2" w:rsidR="001D7BCF" w:rsidRDefault="001D7BCF" w:rsidP="00221341">
      <w:r>
        <w:t xml:space="preserve">Výpadek napájení jsem vyřešil tím, že všechny parametry, které </w:t>
      </w:r>
      <w:r w:rsidR="00406281">
        <w:t xml:space="preserve">jsou dynamické (tj. zadány uživatelem) zapisuji do paměti </w:t>
      </w:r>
      <w:r w:rsidR="00406281" w:rsidRPr="00A74A7D">
        <w:rPr>
          <w:i/>
          <w:iCs/>
        </w:rPr>
        <w:t>EEPROM</w:t>
      </w:r>
      <w:r w:rsidR="00A74A7D">
        <w:t xml:space="preserve">, ve které </w:t>
      </w:r>
      <w:r w:rsidR="009663C4">
        <w:t xml:space="preserve">zadané hodnoty </w:t>
      </w:r>
      <w:r w:rsidR="00701903">
        <w:t>zůstanou</w:t>
      </w:r>
      <w:r w:rsidR="00A74A7D">
        <w:t xml:space="preserve"> i po odpojení napájení.</w:t>
      </w:r>
      <w:r w:rsidR="00B02E96">
        <w:t xml:space="preserve"> </w:t>
      </w:r>
      <w:r w:rsidR="00E05A0A">
        <w:t xml:space="preserve">Při výpadku připojení se řídící </w:t>
      </w:r>
      <w:r w:rsidR="00F577B4">
        <w:t xml:space="preserve">jednotka </w:t>
      </w:r>
      <w:r w:rsidR="001A7785">
        <w:t>přepne do auto režimu, tento režim si uživatel může sám také zvo</w:t>
      </w:r>
      <w:r w:rsidR="00C176E2">
        <w:t>lit v aplikaci Blynk. Auto režim je funkční pro osvětlení a zalévání. Zajišťují to senzory intenzity osvětlení a vlhkosti zeminy.</w:t>
      </w:r>
    </w:p>
    <w:p w14:paraId="134BE646" w14:textId="3B0F3282" w:rsidR="008325CA" w:rsidRDefault="008325CA" w:rsidP="008325CA">
      <w:pPr>
        <w:pStyle w:val="Nadpis1"/>
      </w:pPr>
      <w:bookmarkStart w:id="46" w:name="_Toc98213992"/>
      <w:r>
        <w:lastRenderedPageBreak/>
        <w:t>Odolnost proti zneužití</w:t>
      </w:r>
      <w:bookmarkEnd w:id="46"/>
    </w:p>
    <w:p w14:paraId="6EFE4200" w14:textId="7C802C50" w:rsidR="00B45091" w:rsidRPr="00B45091" w:rsidRDefault="007F1968" w:rsidP="00B45091">
      <w:r>
        <w:t>Při nasazování vzdálené podpory</w:t>
      </w:r>
      <w:r w:rsidR="00271B57">
        <w:t xml:space="preserve"> projektu je důležité vědět to, že zde vzniká určité bezp</w:t>
      </w:r>
      <w:r w:rsidR="002471E9">
        <w:t>e</w:t>
      </w:r>
      <w:r w:rsidR="00271B57">
        <w:t>čnostní riziko</w:t>
      </w:r>
      <w:r w:rsidR="00C903DF">
        <w:t xml:space="preserve">, pokud je komunikace vedená </w:t>
      </w:r>
      <w:r w:rsidR="00F44CE8">
        <w:t>vzdáleně (tj. není ve stejné síti jako server).</w:t>
      </w:r>
    </w:p>
    <w:p w14:paraId="6AC27F36" w14:textId="3FEA0764" w:rsidR="00BD7FC1" w:rsidRDefault="00C2370D" w:rsidP="00E63F6A">
      <w:pPr>
        <w:pStyle w:val="Nadpis2"/>
      </w:pPr>
      <w:bookmarkStart w:id="47" w:name="_Toc98213993"/>
      <w:r>
        <w:t>Metody</w:t>
      </w:r>
      <w:bookmarkEnd w:id="47"/>
    </w:p>
    <w:p w14:paraId="102A5FAC" w14:textId="25F088C9" w:rsidR="00FF3180" w:rsidRDefault="00062778" w:rsidP="00FF3180">
      <w:pPr>
        <w:pStyle w:val="Nadpis3"/>
      </w:pPr>
      <w:bookmarkStart w:id="48" w:name="_Toc98213994"/>
      <w:r>
        <w:t>„Nabourání“ komunikace</w:t>
      </w:r>
      <w:bookmarkEnd w:id="48"/>
    </w:p>
    <w:p w14:paraId="1D826B53" w14:textId="605F4A21" w:rsidR="000D3661" w:rsidRDefault="00CE378D" w:rsidP="000D3661">
      <w:r>
        <w:t xml:space="preserve">Uživatelé berou </w:t>
      </w:r>
      <w:r w:rsidR="00D73E42" w:rsidRPr="00CE378D">
        <w:rPr>
          <w:i/>
          <w:iCs/>
        </w:rPr>
        <w:t>Io</w:t>
      </w:r>
      <w:r w:rsidR="00D73E42">
        <w:rPr>
          <w:i/>
          <w:iCs/>
        </w:rPr>
        <w:t xml:space="preserve">T </w:t>
      </w:r>
      <w:r w:rsidR="00D73E42">
        <w:t>zařízení</w:t>
      </w:r>
      <w:r w:rsidR="00331738">
        <w:t xml:space="preserve"> jako běžné domácí spotřebiče a vůbec </w:t>
      </w:r>
      <w:r w:rsidR="007A5E28">
        <w:t>nehledí</w:t>
      </w:r>
      <w:r w:rsidR="00331738">
        <w:t xml:space="preserve"> </w:t>
      </w:r>
      <w:r w:rsidR="007A5E28">
        <w:t xml:space="preserve">na </w:t>
      </w:r>
      <w:r w:rsidR="00331738">
        <w:t>jejich zabezpečení nebo bezpečnost komunikace na</w:t>
      </w:r>
      <w:r w:rsidR="00D73E42">
        <w:t xml:space="preserve"> internetu. </w:t>
      </w:r>
      <w:r w:rsidR="004D5B51">
        <w:t xml:space="preserve">Většina dnešních Iot zařízení </w:t>
      </w:r>
      <w:r w:rsidR="003A6DAA">
        <w:t xml:space="preserve">komunikuje z vaší privátní sítě ven, aby se dala ovládat </w:t>
      </w:r>
      <w:r w:rsidR="00FE70A3">
        <w:t>odkudkoli,</w:t>
      </w:r>
      <w:r w:rsidR="003A6DAA">
        <w:t xml:space="preserve"> a to činí z těchto zařízení terč</w:t>
      </w:r>
      <w:r w:rsidR="007A5E28">
        <w:t xml:space="preserve">. </w:t>
      </w:r>
      <w:r w:rsidR="00D82EE1">
        <w:t xml:space="preserve">Pokud máte nezabezpečené síťové připojení </w:t>
      </w:r>
      <w:r w:rsidR="00041BB0">
        <w:t>s přístupem k</w:t>
      </w:r>
      <w:r w:rsidR="0051198C">
        <w:t> </w:t>
      </w:r>
      <w:r w:rsidR="00041BB0">
        <w:t>internetu</w:t>
      </w:r>
      <w:r w:rsidR="0051198C">
        <w:t xml:space="preserve">, ohrožujete svá osobní data. Díky nim totiž mohou třetí strany získat vzdálenou </w:t>
      </w:r>
      <w:r w:rsidR="002310BC">
        <w:t xml:space="preserve">kontrolu nad vašim zařízením. Uvádí se, že </w:t>
      </w:r>
      <w:r w:rsidR="00097DF9">
        <w:t xml:space="preserve">až </w:t>
      </w:r>
      <w:r w:rsidR="003217F4">
        <w:t>98 %</w:t>
      </w:r>
      <w:r w:rsidR="00097DF9">
        <w:t xml:space="preserve"> procent </w:t>
      </w:r>
      <w:r w:rsidR="00097DF9">
        <w:rPr>
          <w:i/>
          <w:iCs/>
        </w:rPr>
        <w:t>IoT</w:t>
      </w:r>
      <w:r w:rsidR="00097DF9">
        <w:t xml:space="preserve"> zařízení používá zcela otevřenou komunikaci </w:t>
      </w:r>
      <w:r w:rsidR="00AF1DC3">
        <w:t xml:space="preserve">přes internet. </w:t>
      </w:r>
      <w:r w:rsidR="00B76BAA">
        <w:t xml:space="preserve">Firmy, které vyrábějí </w:t>
      </w:r>
      <w:r w:rsidR="00B76BAA" w:rsidRPr="00B76BAA">
        <w:rPr>
          <w:i/>
          <w:iCs/>
        </w:rPr>
        <w:t>IoT</w:t>
      </w:r>
      <w:r w:rsidR="00B76BAA">
        <w:rPr>
          <w:i/>
          <w:iCs/>
        </w:rPr>
        <w:t xml:space="preserve"> </w:t>
      </w:r>
      <w:r w:rsidR="00895F68">
        <w:t>zařízení se snaží nastavovat stejná hesla pro všechny přílež</w:t>
      </w:r>
      <w:r w:rsidR="00CD08BF">
        <w:t xml:space="preserve">itosti, chtějí tím zvýšit jednoduchost ovládání, ale </w:t>
      </w:r>
      <w:r w:rsidR="00F30770">
        <w:t xml:space="preserve">za cenu </w:t>
      </w:r>
      <w:r w:rsidR="00B54033">
        <w:t xml:space="preserve">zabezpečení. </w:t>
      </w:r>
      <w:r w:rsidR="00D87BFF">
        <w:t xml:space="preserve">Pro snížení spotřeb energie dokonce i </w:t>
      </w:r>
      <w:r w:rsidR="00530C15">
        <w:t>některá</w:t>
      </w:r>
      <w:r w:rsidR="00D87BFF">
        <w:t xml:space="preserve"> zařízení nemají šifrování hesel</w:t>
      </w:r>
      <w:r w:rsidR="003217F4">
        <w:t>, nebo zde není možno vytvářet účty s různými právy (admin, uživatel)</w:t>
      </w:r>
      <w:r w:rsidR="007631C0">
        <w:t>.</w:t>
      </w:r>
    </w:p>
    <w:p w14:paraId="67290C36" w14:textId="59030773" w:rsidR="000D3661" w:rsidRDefault="000D3661" w:rsidP="000D3661">
      <w:pPr>
        <w:pStyle w:val="Nadpis3"/>
      </w:pPr>
      <w:bookmarkStart w:id="49" w:name="_Toc98213995"/>
      <w:r>
        <w:t>Získání zdrojového kódu</w:t>
      </w:r>
      <w:bookmarkEnd w:id="49"/>
    </w:p>
    <w:p w14:paraId="663E3C14" w14:textId="5C14E257" w:rsidR="007E09C8" w:rsidRDefault="0059446D" w:rsidP="007E09C8">
      <w:r>
        <w:t xml:space="preserve">Díky tomu, že používáme vzdálenou kontrolu, je potřeba mít uvedené ve zdrojovém kódu </w:t>
      </w:r>
      <w:r w:rsidR="00CE0AFA">
        <w:t>informace se jménem a heslem připojení k</w:t>
      </w:r>
      <w:r w:rsidR="00D93E92">
        <w:t> </w:t>
      </w:r>
      <w:r w:rsidR="00CE0AFA">
        <w:t>Wifi</w:t>
      </w:r>
      <w:r w:rsidR="00D93E92">
        <w:t xml:space="preserve">. </w:t>
      </w:r>
      <w:r w:rsidR="00873696">
        <w:t>P</w:t>
      </w:r>
      <w:r w:rsidR="00D93E92">
        <w:t xml:space="preserve">okud </w:t>
      </w:r>
      <w:r w:rsidR="00E6625D">
        <w:t>se</w:t>
      </w:r>
      <w:r w:rsidR="00873696">
        <w:t xml:space="preserve"> tedy</w:t>
      </w:r>
      <w:r w:rsidR="00E6625D">
        <w:t xml:space="preserve"> někdo dostane přímo k řídící jednotce</w:t>
      </w:r>
      <w:r w:rsidR="00762260">
        <w:t>,</w:t>
      </w:r>
      <w:r w:rsidR="00E6625D">
        <w:t xml:space="preserve"> nemá problém tyto informace </w:t>
      </w:r>
      <w:r w:rsidR="00FB7FD0">
        <w:t>získat</w:t>
      </w:r>
      <w:r w:rsidR="00E6625D">
        <w:t xml:space="preserve"> a zneužít je.</w:t>
      </w:r>
      <w:r w:rsidR="00FA695A">
        <w:t xml:space="preserve"> </w:t>
      </w:r>
      <w:r w:rsidR="00CC7F60">
        <w:t>V ukázce ze zdrojového kódu</w:t>
      </w:r>
      <w:r w:rsidR="00CC0DDF">
        <w:t xml:space="preserve"> můžete vidět</w:t>
      </w:r>
      <w:r w:rsidR="00754171">
        <w:t>,</w:t>
      </w:r>
      <w:r w:rsidR="00CC0DDF">
        <w:t xml:space="preserve"> </w:t>
      </w:r>
      <w:r w:rsidR="00205766">
        <w:t>jak</w:t>
      </w:r>
      <w:r w:rsidR="004A720F">
        <w:t xml:space="preserve"> j</w:t>
      </w:r>
      <w:r w:rsidR="00434225">
        <w:t>sou informace o Wifi</w:t>
      </w:r>
      <w:r w:rsidR="00C22681">
        <w:t xml:space="preserve"> připojení</w:t>
      </w:r>
      <w:r w:rsidR="00434225">
        <w:t xml:space="preserve"> snad</w:t>
      </w:r>
      <w:r w:rsidR="002B5100">
        <w:t>no získatelné.</w:t>
      </w:r>
    </w:p>
    <w:p w14:paraId="0E62B39B" w14:textId="2830B033" w:rsidR="00AF6AFA" w:rsidRDefault="00AF6AFA" w:rsidP="00AF6AFA">
      <w:pPr>
        <w:pStyle w:val="Zdrojovkd"/>
      </w:pPr>
      <w:r>
        <w:t>char ssid[] = "2.4ghz";</w:t>
      </w:r>
      <w:r w:rsidR="00F874C2">
        <w:t xml:space="preserve"> //jméno </w:t>
      </w:r>
      <w:r w:rsidR="00843014">
        <w:t>wifi připojení (SSID)</w:t>
      </w:r>
    </w:p>
    <w:p w14:paraId="45D29BC1" w14:textId="6A8967C5" w:rsidR="00AF6AFA" w:rsidRDefault="00AF6AFA" w:rsidP="00AF6AFA">
      <w:pPr>
        <w:pStyle w:val="Zdrojovkd"/>
      </w:pPr>
      <w:r>
        <w:t>char pass[] = "EgHLLjjkLuj";</w:t>
      </w:r>
      <w:r w:rsidR="00843014">
        <w:t xml:space="preserve"> // heslo k připojení</w:t>
      </w:r>
    </w:p>
    <w:p w14:paraId="5F0FA16C" w14:textId="641C6AF8" w:rsidR="00C11177" w:rsidRDefault="00C11177" w:rsidP="00C11177">
      <w:pPr>
        <w:pStyle w:val="Nadpis3"/>
      </w:pPr>
      <w:bookmarkStart w:id="50" w:name="_Toc98213996"/>
      <w:r>
        <w:t>Sdílení našeho projektu</w:t>
      </w:r>
      <w:bookmarkEnd w:id="50"/>
    </w:p>
    <w:p w14:paraId="31409FEF" w14:textId="693330C9" w:rsidR="00C11177" w:rsidRDefault="00C11177" w:rsidP="00C11177">
      <w:r>
        <w:t>Ve čtvrté kapitole jsem</w:t>
      </w:r>
      <w:r w:rsidR="00AE3FE9">
        <w:t xml:space="preserve"> infromoval</w:t>
      </w:r>
      <w:r>
        <w:t xml:space="preserve"> o tzv. „shared access“</w:t>
      </w:r>
      <w:r w:rsidR="00ED61F8">
        <w:t xml:space="preserve">. </w:t>
      </w:r>
      <w:r w:rsidR="00AE3FE9">
        <w:t>P</w:t>
      </w:r>
      <w:r w:rsidR="00596900">
        <w:t>o spuštění této funkce se vygeneruje QR kód</w:t>
      </w:r>
      <w:r w:rsidR="005B15AC">
        <w:t xml:space="preserve">, který </w:t>
      </w:r>
      <w:r w:rsidR="00AE3FE9">
        <w:t>obsahuje</w:t>
      </w:r>
      <w:r w:rsidR="005B15AC">
        <w:t xml:space="preserve"> následující </w:t>
      </w:r>
      <w:r w:rsidR="00AE3FE9">
        <w:t>informace</w:t>
      </w:r>
      <w:r w:rsidR="005B15AC">
        <w:t>:</w:t>
      </w:r>
    </w:p>
    <w:p w14:paraId="5B38AA4F" w14:textId="6C2204E7" w:rsidR="00895026" w:rsidRDefault="00895026" w:rsidP="00895026">
      <w:pPr>
        <w:pStyle w:val="Zdrojovkd"/>
      </w:pPr>
      <w:r w:rsidRPr="00895026">
        <w:lastRenderedPageBreak/>
        <w:t>blynk://token/projpub/cgxYhei5Jinipldk-E0lt6KQnTSSNru7?username=petrmikenda%40seznam.cz&amp;server=46.4.122.35&amp;port=12443&amp;dashId=981832969&amp;dashTitle=Greenhouse</w:t>
      </w:r>
    </w:p>
    <w:p w14:paraId="702313B1" w14:textId="6474DAAA" w:rsidR="00895026" w:rsidRPr="00C11177" w:rsidRDefault="003213CB" w:rsidP="00895026">
      <w:pPr>
        <w:ind w:firstLine="0"/>
      </w:pPr>
      <w:r>
        <w:t>Jak si můžete všimnout v QR kódu je uložený emai</w:t>
      </w:r>
      <w:r w:rsidR="0043420A">
        <w:t>l</w:t>
      </w:r>
      <w:r w:rsidR="001C5870">
        <w:t xml:space="preserve">, </w:t>
      </w:r>
      <w:r w:rsidR="0043420A">
        <w:t>IP adresa</w:t>
      </w:r>
      <w:r w:rsidR="00EC7455">
        <w:t xml:space="preserve"> a</w:t>
      </w:r>
      <w:r w:rsidR="0043420A">
        <w:t xml:space="preserve"> port serveru</w:t>
      </w:r>
      <w:r w:rsidR="00604E3B">
        <w:t xml:space="preserve">. </w:t>
      </w:r>
      <w:r w:rsidR="009475C7">
        <w:t xml:space="preserve">Pokud tedy získá </w:t>
      </w:r>
      <w:r w:rsidR="00604E3B">
        <w:t xml:space="preserve">tento </w:t>
      </w:r>
      <w:r w:rsidR="00BF37CD">
        <w:t>kód neoprávněná</w:t>
      </w:r>
      <w:r w:rsidR="00D23ED5">
        <w:t xml:space="preserve"> osoba</w:t>
      </w:r>
      <w:r w:rsidR="009475C7">
        <w:t>,</w:t>
      </w:r>
      <w:r w:rsidR="00D23ED5">
        <w:t xml:space="preserve"> může ovládat </w:t>
      </w:r>
      <w:r w:rsidR="00BF37CD">
        <w:t xml:space="preserve">vaši řídící jednotku </w:t>
      </w:r>
      <w:r w:rsidR="00D23ED5">
        <w:t xml:space="preserve">nebo </w:t>
      </w:r>
      <w:r w:rsidR="00042C63">
        <w:t xml:space="preserve">útočit na </w:t>
      </w:r>
      <w:r w:rsidR="00BF37CD">
        <w:t xml:space="preserve">daný </w:t>
      </w:r>
      <w:r w:rsidR="00042C63">
        <w:t xml:space="preserve">server. </w:t>
      </w:r>
      <w:r w:rsidR="005055D9">
        <w:t>Další nebezpečnou věcí je, ž</w:t>
      </w:r>
      <w:r w:rsidR="00042C63">
        <w:t xml:space="preserve">e se ani nemusíte do </w:t>
      </w:r>
      <w:r w:rsidR="005055D9">
        <w:t xml:space="preserve">aplikace </w:t>
      </w:r>
      <w:r w:rsidR="00042C63">
        <w:t>Blynk registrovat stačí na úvodní stránce pouze kód naskenovat</w:t>
      </w:r>
      <w:r w:rsidR="00036DA4">
        <w:t xml:space="preserve">. </w:t>
      </w:r>
      <w:r w:rsidR="00C419E0">
        <w:t xml:space="preserve">Pokud tedy zapínáte tuto funkci a máte v plánu ji využít, tak </w:t>
      </w:r>
      <w:r w:rsidR="004A60BB">
        <w:t>si dávejte pozor na to, komu svěřujete tento kód.</w:t>
      </w:r>
    </w:p>
    <w:p w14:paraId="3F7ADAC3" w14:textId="4FF8BD6F" w:rsidR="00C2370D" w:rsidRDefault="00C2370D" w:rsidP="00C2370D">
      <w:pPr>
        <w:pStyle w:val="Nadpis2"/>
      </w:pPr>
      <w:bookmarkStart w:id="51" w:name="_Toc98213997"/>
      <w:r>
        <w:t>Hodnocení</w:t>
      </w:r>
      <w:bookmarkEnd w:id="51"/>
    </w:p>
    <w:p w14:paraId="48448FC6" w14:textId="05694518" w:rsidR="00755615" w:rsidRDefault="005D1FE3" w:rsidP="00F44CE8">
      <w:r>
        <w:t>Získání zdrojového kódu</w:t>
      </w:r>
      <w:r w:rsidR="00C54A5F">
        <w:t xml:space="preserve"> jde </w:t>
      </w:r>
      <w:r w:rsidR="00B8592E">
        <w:t xml:space="preserve">vyřešit </w:t>
      </w:r>
      <w:r w:rsidR="00662E91">
        <w:t xml:space="preserve">fyzickým zabezpečením obalu řídící jednotky. </w:t>
      </w:r>
      <w:r w:rsidR="00474A03">
        <w:t>Řídící jednotka v </w:t>
      </w:r>
      <w:r w:rsidR="00315C03">
        <w:t>tomto</w:t>
      </w:r>
      <w:r w:rsidR="00474A03">
        <w:t xml:space="preserve"> projektu</w:t>
      </w:r>
      <w:r w:rsidR="00726ED0">
        <w:t xml:space="preserve"> je </w:t>
      </w:r>
      <w:r w:rsidR="00474A03">
        <w:t xml:space="preserve">umístěna </w:t>
      </w:r>
      <w:r w:rsidR="00315C03">
        <w:t xml:space="preserve">na místě, kde </w:t>
      </w:r>
      <w:r w:rsidR="00726ED0">
        <w:t>nevzniká</w:t>
      </w:r>
      <w:r w:rsidR="00315C03">
        <w:t xml:space="preserve"> riziko odcizení zdrojového kódu.</w:t>
      </w:r>
    </w:p>
    <w:p w14:paraId="4F9134BC" w14:textId="1C190DCB" w:rsidR="00F44CE8" w:rsidRPr="00895F68" w:rsidRDefault="00315C03" w:rsidP="00F44CE8">
      <w:r>
        <w:t>Problémy se zabezpeč</w:t>
      </w:r>
      <w:r w:rsidR="00C612D0">
        <w:t>en</w:t>
      </w:r>
      <w:r>
        <w:t>ím můžete vyřešit tím, že</w:t>
      </w:r>
      <w:r w:rsidR="00F44CE8">
        <w:t xml:space="preserve"> si</w:t>
      </w:r>
      <w:r w:rsidR="00045DC2">
        <w:t xml:space="preserve"> budete</w:t>
      </w:r>
      <w:r w:rsidR="00F44CE8">
        <w:t xml:space="preserve"> například často aktualizovat hesla a snažit se </w:t>
      </w:r>
      <w:r w:rsidR="002D2106">
        <w:t>o to</w:t>
      </w:r>
      <w:r w:rsidR="00F44CE8">
        <w:t>, je mít co nejsložitější. Dvoufázová autentizace se dnes často používá</w:t>
      </w:r>
      <w:r w:rsidR="00A92711">
        <w:t>, v praxi to znamená, že je</w:t>
      </w:r>
      <w:r w:rsidR="00F44CE8">
        <w:t xml:space="preserve"> účet spojený s telefonním číslem nebo dalším emailem</w:t>
      </w:r>
      <w:r w:rsidR="00301A81">
        <w:t xml:space="preserve">, </w:t>
      </w:r>
      <w:r w:rsidR="005F107A">
        <w:t xml:space="preserve">po nastavení už není tak snadné nabourat </w:t>
      </w:r>
      <w:r w:rsidR="00B45792">
        <w:t xml:space="preserve">se </w:t>
      </w:r>
      <w:r w:rsidR="005F107A">
        <w:t>do vašeho účtu.</w:t>
      </w:r>
    </w:p>
    <w:p w14:paraId="44997E5B" w14:textId="77777777" w:rsidR="00F44CE8" w:rsidRPr="00F44CE8" w:rsidRDefault="00F44CE8" w:rsidP="00F44CE8"/>
    <w:p w14:paraId="772A61F7" w14:textId="005F88A7" w:rsidR="00E63F6A" w:rsidRDefault="00E63F6A" w:rsidP="00E63F6A">
      <w:pPr>
        <w:pStyle w:val="Nadpis1"/>
      </w:pPr>
      <w:bookmarkStart w:id="52" w:name="_Toc98213998"/>
      <w:r>
        <w:lastRenderedPageBreak/>
        <w:t>Konstrukce skleníku</w:t>
      </w:r>
      <w:bookmarkEnd w:id="52"/>
    </w:p>
    <w:p w14:paraId="3D4A9874" w14:textId="487E7B50" w:rsidR="0032782B" w:rsidRPr="0032782B" w:rsidRDefault="0087497B" w:rsidP="0032782B">
      <w:r>
        <w:t>S</w:t>
      </w:r>
      <w:r w:rsidR="0032782B">
        <w:t>oučástí mé práce je konstrukce skleníku</w:t>
      </w:r>
      <w:r>
        <w:t xml:space="preserve"> a obalu na řídící jednotku</w:t>
      </w:r>
      <w:r w:rsidR="00CD6898">
        <w:t>.</w:t>
      </w:r>
      <w:r w:rsidR="00566FE5">
        <w:t xml:space="preserve"> Táto část</w:t>
      </w:r>
      <w:r w:rsidR="00866859">
        <w:t xml:space="preserve"> </w:t>
      </w:r>
      <w:r w:rsidR="00566FE5">
        <w:t xml:space="preserve">zabrala </w:t>
      </w:r>
      <w:r w:rsidR="008A2422">
        <w:t>největší množství času</w:t>
      </w:r>
      <w:r w:rsidR="004554B6">
        <w:t xml:space="preserve">, proto bych ji chtěl </w:t>
      </w:r>
      <w:r w:rsidR="00A17C7E">
        <w:t>zmínit</w:t>
      </w:r>
      <w:r w:rsidR="004554B6">
        <w:t xml:space="preserve"> i </w:t>
      </w:r>
      <w:r w:rsidR="00A17C7E">
        <w:t>v</w:t>
      </w:r>
      <w:r w:rsidR="004554B6">
        <w:t xml:space="preserve"> teoretické části</w:t>
      </w:r>
      <w:r w:rsidR="00A17C7E">
        <w:t xml:space="preserve"> mé </w:t>
      </w:r>
      <w:r w:rsidR="001A42CB">
        <w:t>odb</w:t>
      </w:r>
      <w:r w:rsidR="00BB3E3F">
        <w:t xml:space="preserve">orné </w:t>
      </w:r>
      <w:r w:rsidR="00A17C7E">
        <w:t>práce</w:t>
      </w:r>
      <w:r w:rsidR="004554B6">
        <w:t xml:space="preserve">. Konstrukce mi trvala asi </w:t>
      </w:r>
      <w:r w:rsidR="00D35968">
        <w:t>50 hodin.</w:t>
      </w:r>
    </w:p>
    <w:p w14:paraId="3116FC5B" w14:textId="5429B60A" w:rsidR="005875BE" w:rsidRPr="005875BE" w:rsidRDefault="005875BE" w:rsidP="005875BE">
      <w:pPr>
        <w:pStyle w:val="Nadpis2"/>
      </w:pPr>
      <w:bookmarkStart w:id="53" w:name="_Toc98213999"/>
      <w:r>
        <w:t>Návrh k</w:t>
      </w:r>
      <w:r w:rsidR="0032782B">
        <w:t>onstrukce</w:t>
      </w:r>
      <w:bookmarkEnd w:id="53"/>
    </w:p>
    <w:p w14:paraId="6638D4DF" w14:textId="5A10918E" w:rsidR="0032782B" w:rsidRPr="0032782B" w:rsidRDefault="003769CD" w:rsidP="0032782B">
      <w:r>
        <w:t>Už dlouho předtím, než jsem začal skleník konstruovat, jsem měl přibližnou představu</w:t>
      </w:r>
      <w:r w:rsidR="00D85C46">
        <w:t>,</w:t>
      </w:r>
      <w:r>
        <w:t xml:space="preserve"> jak bude vypadat</w:t>
      </w:r>
      <w:r w:rsidR="00963DDA">
        <w:t>. Jakmile</w:t>
      </w:r>
      <w:r w:rsidR="00A00F96">
        <w:t xml:space="preserve"> </w:t>
      </w:r>
      <w:r w:rsidR="00987BA6">
        <w:t>nastal čas konstrukce, tak jsem vzal papír a přibližně jsem si všechno načrtl</w:t>
      </w:r>
      <w:r w:rsidR="00103A17">
        <w:t>.</w:t>
      </w:r>
      <w:r w:rsidR="00C02F95">
        <w:t xml:space="preserve"> </w:t>
      </w:r>
      <w:r w:rsidR="00D85C46">
        <w:t>Skleník se skládá ze tří oddělených části</w:t>
      </w:r>
      <w:r w:rsidR="009B0FC5">
        <w:t xml:space="preserve"> </w:t>
      </w:r>
      <w:r w:rsidR="00D85C46">
        <w:t>nádrž na vodu, kryt</w:t>
      </w:r>
      <w:r w:rsidR="00963DDA">
        <w:t xml:space="preserve"> na</w:t>
      </w:r>
      <w:r w:rsidR="00D85C46">
        <w:t xml:space="preserve"> řídící jednotk</w:t>
      </w:r>
      <w:r w:rsidR="00F10579">
        <w:t>u s ostatní elektronikou</w:t>
      </w:r>
      <w:r w:rsidR="00D85C46">
        <w:t xml:space="preserve"> a</w:t>
      </w:r>
      <w:r w:rsidR="0024411D">
        <w:t xml:space="preserve"> </w:t>
      </w:r>
      <w:r w:rsidR="00D85C46">
        <w:t>skleník se zeminou.</w:t>
      </w:r>
      <w:r w:rsidR="00F10579">
        <w:t xml:space="preserve"> Samotná nádoba na zeminu </w:t>
      </w:r>
      <w:r w:rsidR="005F203A">
        <w:t xml:space="preserve">má tvar krychle </w:t>
      </w:r>
      <w:r w:rsidR="00666F99">
        <w:t>s rozměry 40×40×40 cm. V</w:t>
      </w:r>
      <w:r w:rsidR="005F203A">
        <w:t>zadu</w:t>
      </w:r>
      <w:r w:rsidR="00666F99">
        <w:t xml:space="preserve"> ve spodní části </w:t>
      </w:r>
      <w:r w:rsidR="00290225">
        <w:t>se nachází nádrž na vodu</w:t>
      </w:r>
      <w:r w:rsidR="00862690">
        <w:t xml:space="preserve">, která má </w:t>
      </w:r>
      <w:r w:rsidR="00290225">
        <w:t>přibližný</w:t>
      </w:r>
      <w:r w:rsidR="00116F26">
        <w:t xml:space="preserve"> </w:t>
      </w:r>
      <w:r w:rsidR="00290225">
        <w:t>objem 8 litrů</w:t>
      </w:r>
      <w:r w:rsidR="00862690">
        <w:t xml:space="preserve"> a m</w:t>
      </w:r>
      <w:r w:rsidR="00C02A96">
        <w:t xml:space="preserve">á tvar kvádru </w:t>
      </w:r>
      <w:r w:rsidR="00A57156">
        <w:t xml:space="preserve">s </w:t>
      </w:r>
      <w:r w:rsidR="00862690">
        <w:t>šířk</w:t>
      </w:r>
      <w:r w:rsidR="00A57156">
        <w:t>ou</w:t>
      </w:r>
      <w:r w:rsidR="00C02A96">
        <w:t xml:space="preserve"> 40 cm</w:t>
      </w:r>
      <w:r w:rsidR="00116F26">
        <w:t xml:space="preserve">, </w:t>
      </w:r>
      <w:r w:rsidR="00E40FAF">
        <w:t>na</w:t>
      </w:r>
      <w:r w:rsidR="00C02A96">
        <w:t xml:space="preserve"> </w:t>
      </w:r>
      <w:r w:rsidR="00DB4CB8">
        <w:t>výšku a hloubku</w:t>
      </w:r>
      <w:r w:rsidR="00116F26">
        <w:t xml:space="preserve"> </w:t>
      </w:r>
      <w:r w:rsidR="00E40FAF">
        <w:t xml:space="preserve">má </w:t>
      </w:r>
      <w:r w:rsidR="00116F26">
        <w:t>15 cm</w:t>
      </w:r>
      <w:r w:rsidR="00C110AC">
        <w:t xml:space="preserve">. Ve skutečnosti </w:t>
      </w:r>
      <w:r w:rsidR="00414BF5">
        <w:t xml:space="preserve">je 20 cm hluboká, ale 5 cm zasahuje přímo skleníku (nádoby se zeminou), kvůli </w:t>
      </w:r>
      <w:r w:rsidR="005B43C2">
        <w:t xml:space="preserve">zvlhčovači vzduchu. </w:t>
      </w:r>
      <w:r w:rsidR="00BD1D60">
        <w:t xml:space="preserve">Nad nádrží se </w:t>
      </w:r>
      <w:r w:rsidR="00DC0015">
        <w:t>nachází</w:t>
      </w:r>
      <w:r w:rsidR="00BD1D60">
        <w:t xml:space="preserve"> obal na </w:t>
      </w:r>
      <w:r w:rsidR="00DC0015">
        <w:t xml:space="preserve">řídící jednotku a veškerou elektroniku. </w:t>
      </w:r>
      <w:r w:rsidR="002B696F">
        <w:t xml:space="preserve">Skleník </w:t>
      </w:r>
      <w:r w:rsidR="00F71297">
        <w:t>se otvírá směrem nahoru.</w:t>
      </w:r>
    </w:p>
    <w:p w14:paraId="3576DD8F" w14:textId="2446CE75" w:rsidR="0032782B" w:rsidRPr="0032782B" w:rsidRDefault="0032782B" w:rsidP="0032782B">
      <w:pPr>
        <w:pStyle w:val="Nadpis2"/>
      </w:pPr>
      <w:bookmarkStart w:id="54" w:name="_Toc98214000"/>
      <w:r>
        <w:t>Materiál</w:t>
      </w:r>
      <w:bookmarkEnd w:id="54"/>
    </w:p>
    <w:p w14:paraId="2DB2195B" w14:textId="2913BF62" w:rsidR="004F532E" w:rsidRDefault="002A6365" w:rsidP="004B4D7A">
      <w:r>
        <w:t>Skleníky</w:t>
      </w:r>
      <w:r w:rsidR="00F351BF">
        <w:t xml:space="preserve"> se dnes vyrábějí převážně z</w:t>
      </w:r>
      <w:r w:rsidR="00826E55">
        <w:t xml:space="preserve"> polykarbonátových </w:t>
      </w:r>
      <w:r w:rsidR="009A17FB">
        <w:t xml:space="preserve">desek, takže jsem zvolil tento materiál, </w:t>
      </w:r>
      <w:r w:rsidR="004C4D66">
        <w:t>neboť</w:t>
      </w:r>
      <w:r w:rsidR="009A17FB">
        <w:t xml:space="preserve"> je měkký a dobře se s ním pracuje. Pro spojování rohů </w:t>
      </w:r>
      <w:r w:rsidR="004130D6">
        <w:t xml:space="preserve">jsem použil dřevěné L profily, které jsem vyřezal z hranolů. </w:t>
      </w:r>
      <w:r w:rsidR="000F382F">
        <w:t>Stěny</w:t>
      </w:r>
      <w:r w:rsidR="00B0198E">
        <w:t xml:space="preserve"> a profily js</w:t>
      </w:r>
      <w:r w:rsidR="00F676B6">
        <w:t>ou</w:t>
      </w:r>
      <w:r w:rsidR="00B0198E">
        <w:t xml:space="preserve"> sp</w:t>
      </w:r>
      <w:r w:rsidR="000F382F">
        <w:t>ojené</w:t>
      </w:r>
      <w:r w:rsidR="00B0198E">
        <w:t xml:space="preserve"> dohromady šrouby a matkami. </w:t>
      </w:r>
      <w:r w:rsidR="00277927">
        <w:t>Tyto spoje jsem musel vyplnit silikonem</w:t>
      </w:r>
      <w:r w:rsidR="00784E69">
        <w:t xml:space="preserve">, </w:t>
      </w:r>
      <w:r w:rsidR="00277927">
        <w:t>pro dosažení vodotěsnosti</w:t>
      </w:r>
      <w:r w:rsidR="00C52458">
        <w:t>.</w:t>
      </w:r>
      <w:r w:rsidR="009700FE">
        <w:t xml:space="preserve"> </w:t>
      </w:r>
      <w:r w:rsidR="00AB771B">
        <w:t>D</w:t>
      </w:r>
      <w:r w:rsidR="00DA6A63">
        <w:t>řevěné profily jsem nalakoval</w:t>
      </w:r>
      <w:r w:rsidR="00CD2DFA">
        <w:t xml:space="preserve"> kvůli zvýšení odolnosti.</w:t>
      </w:r>
    </w:p>
    <w:p w14:paraId="73412917" w14:textId="5249FE93" w:rsidR="00FA145D" w:rsidRDefault="00FA145D" w:rsidP="00FA145D">
      <w:pPr>
        <w:pStyle w:val="Nadpis2"/>
      </w:pPr>
      <w:bookmarkStart w:id="55" w:name="_Toc98214001"/>
      <w:r>
        <w:t>Bezpečnost</w:t>
      </w:r>
      <w:bookmarkEnd w:id="55"/>
    </w:p>
    <w:p w14:paraId="1EB7D252" w14:textId="10149F4F" w:rsidR="00FA145D" w:rsidRDefault="00C92428" w:rsidP="007933BA">
      <w:r>
        <w:t xml:space="preserve">Důležitou částí konstrukce je zajistit bezpečí pro uživatele. </w:t>
      </w:r>
      <w:r w:rsidR="00A30046">
        <w:t xml:space="preserve">Proto je obal s řídící jednotkou plně oddělen od skleníkové části i nádrže s vodou. </w:t>
      </w:r>
      <w:r w:rsidR="00490FBD">
        <w:t>Nejdřív jsem měl v plánu zabudovat zdroj napájení přímo do obalu řídící jednotk</w:t>
      </w:r>
      <w:r w:rsidR="00F5478E">
        <w:t>y</w:t>
      </w:r>
      <w:r w:rsidR="00404A67">
        <w:t>. Do</w:t>
      </w:r>
      <w:r w:rsidR="00490FBD">
        <w:t>šlo</w:t>
      </w:r>
      <w:r w:rsidR="00D45B02">
        <w:t xml:space="preserve"> mi</w:t>
      </w:r>
      <w:r w:rsidR="00404A67">
        <w:t xml:space="preserve"> ale</w:t>
      </w:r>
      <w:r w:rsidR="00490FBD">
        <w:t>, že to není úplně dobrý nápad, p</w:t>
      </w:r>
      <w:r w:rsidR="005A3FC2">
        <w:t>okud by</w:t>
      </w:r>
      <w:r w:rsidR="00C01DB3">
        <w:t xml:space="preserve"> nastala situace,</w:t>
      </w:r>
      <w:r w:rsidR="00873296">
        <w:t xml:space="preserve"> kdyby se vyskytla voda v</w:t>
      </w:r>
      <w:r w:rsidR="00974071">
        <w:t> </w:t>
      </w:r>
      <w:r w:rsidR="00873296">
        <w:t>obalu</w:t>
      </w:r>
      <w:r w:rsidR="00974071">
        <w:t>, mohlo by dojít ke zkratu a následnému elektrickému úrazu</w:t>
      </w:r>
      <w:r w:rsidR="00C01DB3">
        <w:t xml:space="preserve"> 230</w:t>
      </w:r>
      <w:r w:rsidR="00F5478E">
        <w:t xml:space="preserve"> volty</w:t>
      </w:r>
      <w:r w:rsidR="00EE4257">
        <w:t xml:space="preserve">, případně </w:t>
      </w:r>
      <w:r w:rsidR="00AF2710">
        <w:t>vzplanutí</w:t>
      </w:r>
      <w:r w:rsidR="00F5478E">
        <w:t>.</w:t>
      </w:r>
      <w:r w:rsidR="00825666">
        <w:t xml:space="preserve"> R</w:t>
      </w:r>
      <w:r w:rsidR="00070295">
        <w:t>aději</w:t>
      </w:r>
      <w:r w:rsidR="00825666">
        <w:t xml:space="preserve"> jsem </w:t>
      </w:r>
      <w:r w:rsidR="00070295">
        <w:t>zvolil</w:t>
      </w:r>
      <w:r w:rsidR="00804387">
        <w:t xml:space="preserve"> bezpečnější variantu a to </w:t>
      </w:r>
      <w:r w:rsidR="00206519">
        <w:t>1</w:t>
      </w:r>
      <w:r w:rsidR="00E8299D">
        <w:t>2 V</w:t>
      </w:r>
      <w:r w:rsidR="00070295">
        <w:t xml:space="preserve">. </w:t>
      </w:r>
      <w:r w:rsidR="00206519">
        <w:t>Samotný převod 230</w:t>
      </w:r>
      <w:r w:rsidR="00412616">
        <w:t xml:space="preserve"> </w:t>
      </w:r>
      <w:r w:rsidR="00206519">
        <w:t>V</w:t>
      </w:r>
      <w:r w:rsidR="00ED7D1A">
        <w:t xml:space="preserve"> probíhá mimo </w:t>
      </w:r>
      <w:r w:rsidR="00FF4CBB">
        <w:t>skleník</w:t>
      </w:r>
      <w:r w:rsidR="007933BA">
        <w:t>. V obalu se nachází</w:t>
      </w:r>
      <w:r w:rsidR="000406FC">
        <w:t xml:space="preserve"> pouz</w:t>
      </w:r>
      <w:r w:rsidR="00B87D75">
        <w:t>e</w:t>
      </w:r>
      <w:r w:rsidR="000406FC">
        <w:t xml:space="preserve"> konektor</w:t>
      </w:r>
      <w:r w:rsidR="005B45E0">
        <w:t>,</w:t>
      </w:r>
      <w:r w:rsidR="00B87D75">
        <w:t xml:space="preserve"> do kterého připojíme 12 V</w:t>
      </w:r>
      <w:r w:rsidR="007945D2">
        <w:t>.</w:t>
      </w:r>
    </w:p>
    <w:p w14:paraId="1939511E" w14:textId="77777777" w:rsidR="00077C16" w:rsidRDefault="00077C16" w:rsidP="00077C16">
      <w:pPr>
        <w:keepNext/>
        <w:ind w:left="1981"/>
      </w:pPr>
      <w:r>
        <w:rPr>
          <w:noProof/>
        </w:rPr>
        <w:lastRenderedPageBreak/>
        <w:drawing>
          <wp:inline distT="0" distB="0" distL="0" distR="0" wp14:anchorId="00502187" wp14:editId="4F157700">
            <wp:extent cx="2466340" cy="246634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95" cy="247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DB38" w14:textId="6A055ABB" w:rsidR="000020AB" w:rsidRDefault="00077C16" w:rsidP="00077C16">
      <w:pPr>
        <w:pStyle w:val="Titulek"/>
        <w:ind w:left="2832"/>
        <w:jc w:val="both"/>
      </w:pPr>
      <w:bookmarkStart w:id="56" w:name="_Toc98214027"/>
      <w:r>
        <w:t xml:space="preserve">Obrázek </w:t>
      </w:r>
      <w:r w:rsidR="00D728F8">
        <w:fldChar w:fldCharType="begin"/>
      </w:r>
      <w:r w:rsidR="00D728F8">
        <w:instrText xml:space="preserve"> SEQ Obrázek \* ARABIC </w:instrText>
      </w:r>
      <w:r w:rsidR="00D728F8">
        <w:fldChar w:fldCharType="separate"/>
      </w:r>
      <w:r w:rsidR="00091FF4">
        <w:rPr>
          <w:noProof/>
        </w:rPr>
        <w:t>15</w:t>
      </w:r>
      <w:r w:rsidR="00D728F8">
        <w:rPr>
          <w:noProof/>
        </w:rPr>
        <w:fldChar w:fldCharType="end"/>
      </w:r>
      <w:r>
        <w:t xml:space="preserve"> Hotová konstrukce skleníku</w:t>
      </w:r>
      <w:bookmarkEnd w:id="56"/>
    </w:p>
    <w:p w14:paraId="0DFDCC08" w14:textId="77777777" w:rsidR="000020AB" w:rsidRDefault="000020AB" w:rsidP="000020AB">
      <w:pPr>
        <w:pStyle w:val="Titulek"/>
        <w:keepNext/>
        <w:ind w:left="2124"/>
        <w:jc w:val="both"/>
      </w:pPr>
      <w:r>
        <w:rPr>
          <w:noProof/>
        </w:rPr>
        <w:drawing>
          <wp:inline distT="0" distB="0" distL="0" distR="0" wp14:anchorId="5AC76019" wp14:editId="337ED683">
            <wp:extent cx="3534175" cy="2647418"/>
            <wp:effectExtent l="0" t="0" r="9525" b="63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40265" cy="26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9217" w14:textId="73A3B2BB" w:rsidR="00CE64E7" w:rsidRDefault="000020AB" w:rsidP="000020AB">
      <w:pPr>
        <w:pStyle w:val="Titulek"/>
        <w:ind w:left="1416" w:firstLine="708"/>
        <w:jc w:val="both"/>
      </w:pPr>
      <w:bookmarkStart w:id="57" w:name="_Toc98214028"/>
      <w:r>
        <w:t xml:space="preserve">Obrázek </w:t>
      </w:r>
      <w:r w:rsidR="00D728F8">
        <w:fldChar w:fldCharType="begin"/>
      </w:r>
      <w:r w:rsidR="00D728F8">
        <w:instrText xml:space="preserve"> SEQ Obrázek \* ARABIC </w:instrText>
      </w:r>
      <w:r w:rsidR="00D728F8">
        <w:fldChar w:fldCharType="separate"/>
      </w:r>
      <w:r w:rsidR="00091FF4">
        <w:rPr>
          <w:noProof/>
        </w:rPr>
        <w:t>16</w:t>
      </w:r>
      <w:r w:rsidR="00D728F8">
        <w:rPr>
          <w:noProof/>
        </w:rPr>
        <w:fldChar w:fldCharType="end"/>
      </w:r>
      <w:r>
        <w:t xml:space="preserve"> Ukázka obal s řídící jednotkou</w:t>
      </w:r>
      <w:bookmarkEnd w:id="57"/>
    </w:p>
    <w:p w14:paraId="4246987A" w14:textId="77777777" w:rsidR="00CE64E7" w:rsidRDefault="00CE64E7" w:rsidP="00CE64E7">
      <w:pPr>
        <w:pStyle w:val="Titulek"/>
        <w:keepNext/>
        <w:ind w:left="2124"/>
        <w:jc w:val="both"/>
      </w:pPr>
      <w:r w:rsidRPr="00CE64E7">
        <w:rPr>
          <w:noProof/>
        </w:rPr>
        <w:drawing>
          <wp:inline distT="0" distB="0" distL="0" distR="0" wp14:anchorId="185343ED" wp14:editId="7D79D3D7">
            <wp:extent cx="3406775" cy="2544177"/>
            <wp:effectExtent l="0" t="0" r="3175" b="8890"/>
            <wp:docPr id="22" name="Obrázek 22" descr="Obsah obrázku text, tráva, exteriér, box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, tráva, exteriér, box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2162" cy="25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5161" w14:textId="618F62DB" w:rsidR="007F0286" w:rsidRPr="00FA145D" w:rsidRDefault="00CE64E7" w:rsidP="00CE64E7">
      <w:pPr>
        <w:pStyle w:val="Titulek"/>
        <w:ind w:left="1416" w:firstLine="708"/>
        <w:jc w:val="both"/>
      </w:pPr>
      <w:bookmarkStart w:id="58" w:name="_Toc98214029"/>
      <w:r>
        <w:t xml:space="preserve">Obrázek </w:t>
      </w:r>
      <w:r w:rsidR="00D728F8">
        <w:fldChar w:fldCharType="begin"/>
      </w:r>
      <w:r w:rsidR="00D728F8">
        <w:instrText xml:space="preserve"> SEQ Obrázek \* ARABIC </w:instrText>
      </w:r>
      <w:r w:rsidR="00D728F8">
        <w:fldChar w:fldCharType="separate"/>
      </w:r>
      <w:r w:rsidR="00091FF4">
        <w:rPr>
          <w:noProof/>
        </w:rPr>
        <w:t>17</w:t>
      </w:r>
      <w:r w:rsidR="00D728F8">
        <w:rPr>
          <w:noProof/>
        </w:rPr>
        <w:fldChar w:fldCharType="end"/>
      </w:r>
      <w:r>
        <w:t xml:space="preserve"> Popis částí skleníku</w:t>
      </w:r>
      <w:bookmarkEnd w:id="58"/>
    </w:p>
    <w:p w14:paraId="4A5E8E45" w14:textId="74FEAFA7" w:rsidR="0028577D" w:rsidRDefault="00A12CAC" w:rsidP="00A12CAC">
      <w:pPr>
        <w:pStyle w:val="Nadpis1"/>
      </w:pPr>
      <w:bookmarkStart w:id="59" w:name="_Toc98214002"/>
      <w:r>
        <w:lastRenderedPageBreak/>
        <w:t>Rozšíření</w:t>
      </w:r>
      <w:bookmarkEnd w:id="59"/>
    </w:p>
    <w:p w14:paraId="19971117" w14:textId="71F20C5F" w:rsidR="001F3CD7" w:rsidRPr="001F3CD7" w:rsidRDefault="00F06A73" w:rsidP="001F3CD7">
      <w:r>
        <w:t xml:space="preserve">Iot projekty jsou dobré v tom, že to jde vždycky udělat lepé, něco přidat nebo </w:t>
      </w:r>
      <w:r w:rsidR="00DA5135">
        <w:t>lépe naprogramovat, proto bych chtěl v této kapitole zmínit pár zlepšení a rozšíření, která budou pouze teoretická.</w:t>
      </w:r>
    </w:p>
    <w:p w14:paraId="2EE0425B" w14:textId="3A390344" w:rsidR="00AD180E" w:rsidRDefault="000F0500" w:rsidP="00AD180E">
      <w:pPr>
        <w:pStyle w:val="Nadpis2"/>
      </w:pPr>
      <w:bookmarkStart w:id="60" w:name="_Toc98214003"/>
      <w:r>
        <w:t>Ovládání více skleníků</w:t>
      </w:r>
      <w:bookmarkEnd w:id="60"/>
    </w:p>
    <w:p w14:paraId="51FE46A9" w14:textId="543747DD" w:rsidR="00B05BE1" w:rsidRDefault="00047228" w:rsidP="00220B90">
      <w:r>
        <w:t>Toto rozšíření je</w:t>
      </w:r>
      <w:r w:rsidR="009454B2">
        <w:t xml:space="preserve"> </w:t>
      </w:r>
      <w:r w:rsidR="0016288B">
        <w:t>vhodné,</w:t>
      </w:r>
      <w:r w:rsidR="009454B2">
        <w:t xml:space="preserve"> pokud bychom chtěli mít dva na sobě nezávislé sektory a ovládat je zvlášť. Pro dosažení </w:t>
      </w:r>
      <w:r w:rsidR="00053E27">
        <w:t>je zapotřebí</w:t>
      </w:r>
      <w:r w:rsidR="0016288B">
        <w:t xml:space="preserve"> pouze zdvojit v</w:t>
      </w:r>
      <w:r>
        <w:t xml:space="preserve">šechny </w:t>
      </w:r>
      <w:r w:rsidR="00DE7D26">
        <w:t>senzory a akční členy</w:t>
      </w:r>
      <w:r w:rsidR="0016288B">
        <w:t>. V apl</w:t>
      </w:r>
      <w:r w:rsidR="00E4757A">
        <w:t xml:space="preserve">ikaci Blynk bychom </w:t>
      </w:r>
      <w:r w:rsidR="00053E27">
        <w:t xml:space="preserve">potom </w:t>
      </w:r>
      <w:r w:rsidR="007154F2">
        <w:t>také zdvojili všechny ovlád</w:t>
      </w:r>
      <w:r w:rsidR="001A117C">
        <w:t>ací prvky</w:t>
      </w:r>
      <w:r w:rsidR="007154F2">
        <w:t xml:space="preserve">. </w:t>
      </w:r>
      <w:r w:rsidR="001F52F2">
        <w:t>Toto rozšíření nemusí být pouze pro dva skleníky, ale můžeme rozdělit příčkou náš aktuální skleník</w:t>
      </w:r>
      <w:r w:rsidR="00B05BE1">
        <w:t>, díky čemu</w:t>
      </w:r>
      <w:r w:rsidR="00035A3A">
        <w:t xml:space="preserve">ž </w:t>
      </w:r>
      <w:r w:rsidR="00B05BE1">
        <w:t>vzniknou dvě na sobě nezávislé komory.</w:t>
      </w:r>
      <w:r w:rsidR="0030481B">
        <w:t xml:space="preserve"> Samozřejmě to nemusí být pouze dvě komory</w:t>
      </w:r>
      <w:r w:rsidR="00393E0D">
        <w:t xml:space="preserve">, díky </w:t>
      </w:r>
      <w:r w:rsidR="00E20161">
        <w:t xml:space="preserve">tomu, že ESP32 nabízí </w:t>
      </w:r>
      <w:r w:rsidR="00E20161" w:rsidRPr="004928D8">
        <w:rPr>
          <w:i/>
          <w:iCs/>
        </w:rPr>
        <w:t>I2C</w:t>
      </w:r>
      <w:r w:rsidR="00E20161">
        <w:t xml:space="preserve"> sběrnici, je možné připojit na jeden pin až 127 </w:t>
      </w:r>
      <w:r w:rsidR="00703E14">
        <w:t>sensorů, z toho tedy vyplývá, že mo</w:t>
      </w:r>
      <w:r w:rsidR="00035A3A">
        <w:t>ž</w:t>
      </w:r>
      <w:r w:rsidR="00703E14">
        <w:t>nost</w:t>
      </w:r>
      <w:r w:rsidR="00035A3A">
        <w:t>i tohoto rozšíření</w:t>
      </w:r>
      <w:r w:rsidR="00703E14">
        <w:t xml:space="preserve"> jsou téměř neomezené.</w:t>
      </w:r>
    </w:p>
    <w:p w14:paraId="67CCC200" w14:textId="0FFCD1A0" w:rsidR="00035A3A" w:rsidRDefault="00177868" w:rsidP="00177868">
      <w:pPr>
        <w:pStyle w:val="Nadpis2"/>
      </w:pPr>
      <w:bookmarkStart w:id="61" w:name="_Toc98214004"/>
      <w:r>
        <w:t>Akční členy</w:t>
      </w:r>
      <w:bookmarkEnd w:id="61"/>
    </w:p>
    <w:p w14:paraId="710292F5" w14:textId="060B78A8" w:rsidR="00177868" w:rsidRDefault="00691CA7" w:rsidP="00177868">
      <w:r>
        <w:t xml:space="preserve">Pokud bychom chtěli dosáhnout naprosté nezávislosti skleníku na okolních podmínkách jeden z hlavních faktorů by bylo přidání topení. </w:t>
      </w:r>
      <w:r w:rsidR="00941197">
        <w:t xml:space="preserve">Zde si můžeme vybrat </w:t>
      </w:r>
      <w:r w:rsidR="002503A7">
        <w:t>z</w:t>
      </w:r>
      <w:r w:rsidR="00EA7D1D">
        <w:t>e</w:t>
      </w:r>
      <w:r w:rsidR="002503A7">
        <w:t> dvou způsobu zahřívání vzduchu</w:t>
      </w:r>
      <w:r w:rsidR="00C729B4">
        <w:t xml:space="preserve">. První z nich je </w:t>
      </w:r>
      <w:r w:rsidR="007D4D8E">
        <w:t>infračervené zahřívání</w:t>
      </w:r>
      <w:r w:rsidR="008D21B3">
        <w:t xml:space="preserve">, což není úplně vhodné, protože je uzpůsobeno na </w:t>
      </w:r>
      <w:r w:rsidR="00811B2E">
        <w:t xml:space="preserve">přímé použití, a to rostliny nemají rády. Druhý typ je zahřívaní proudu vzduchu, </w:t>
      </w:r>
      <w:r w:rsidR="007A0A34">
        <w:t xml:space="preserve">což je vhodnější, protože zde můžeme měnit </w:t>
      </w:r>
      <w:r w:rsidR="00596D03">
        <w:t>intenzitu proudění a teplotu</w:t>
      </w:r>
      <w:r w:rsidR="00E74B54">
        <w:t>. Stačí pořídit ventilátor s chladičem a topné těleso.</w:t>
      </w:r>
    </w:p>
    <w:p w14:paraId="43159A66" w14:textId="00C3A62A" w:rsidR="005C2F12" w:rsidRDefault="00553B64" w:rsidP="00177868">
      <w:r>
        <w:t>Většina skleníků stojí na přímém slunci, kvůli dosažení co největšího dopadu světla</w:t>
      </w:r>
      <w:r w:rsidR="008714EB">
        <w:t>, tím pádem, pokud</w:t>
      </w:r>
      <w:r w:rsidR="00B60677">
        <w:t xml:space="preserve"> je</w:t>
      </w:r>
      <w:r w:rsidR="008714EB">
        <w:t xml:space="preserve"> náš skleník malý, může vzniknout </w:t>
      </w:r>
      <w:r w:rsidR="00B60677">
        <w:t>uvnitř velké dusno, což rozhodně rostlinám nepro</w:t>
      </w:r>
      <w:r w:rsidR="001F0C33">
        <w:t>spívá, proto by bylo dobré zajistit</w:t>
      </w:r>
      <w:r w:rsidR="003A6FD0">
        <w:t xml:space="preserve"> odvětrávání.</w:t>
      </w:r>
      <w:r w:rsidR="00AF2CAD">
        <w:t xml:space="preserve"> Zde můžeme využít způsob z minulého odstavce</w:t>
      </w:r>
      <w:r w:rsidR="006B4D65">
        <w:t xml:space="preserve"> </w:t>
      </w:r>
      <w:r w:rsidR="00AF2CAD">
        <w:t>t</w:t>
      </w:r>
      <w:r w:rsidR="006B4D65">
        <w:t>ím,</w:t>
      </w:r>
      <w:r w:rsidR="00AF2CAD">
        <w:t xml:space="preserve"> že </w:t>
      </w:r>
      <w:r w:rsidR="00F24C97">
        <w:t>spustíme pouze samotný ventilátor, který zařídí proudění vzduchu</w:t>
      </w:r>
      <w:r w:rsidR="00877988">
        <w:t xml:space="preserve"> a následné </w:t>
      </w:r>
      <w:r w:rsidR="006E630E">
        <w:t>o</w:t>
      </w:r>
      <w:r w:rsidR="00877988">
        <w:t>chlazení</w:t>
      </w:r>
      <w:r w:rsidR="006E630E">
        <w:t xml:space="preserve"> vzduchu.</w:t>
      </w:r>
      <w:r w:rsidR="006B4D65">
        <w:t xml:space="preserve"> </w:t>
      </w:r>
      <w:r w:rsidR="00E021DE">
        <w:t xml:space="preserve">Pokud nechceme zařizovat topení, tak je zde možnost </w:t>
      </w:r>
      <w:r w:rsidR="004D55D9">
        <w:t xml:space="preserve">pasivního chlazení. Stačilo by, aby </w:t>
      </w:r>
      <w:r w:rsidR="00D93070">
        <w:t xml:space="preserve">se k </w:t>
      </w:r>
      <w:r w:rsidR="004D55D9">
        <w:t>víku skleníku připevnil píst, který by se následně připojil na relé</w:t>
      </w:r>
      <w:r w:rsidR="005C0AF0">
        <w:t xml:space="preserve"> a při překročení </w:t>
      </w:r>
      <w:r w:rsidR="001E215D">
        <w:t>zadané teploty, by se víko pomocí pístu otevřelo.</w:t>
      </w:r>
    </w:p>
    <w:p w14:paraId="5662B457" w14:textId="6C534A57" w:rsidR="00F36C7A" w:rsidRDefault="002D2153" w:rsidP="009528E8">
      <w:r>
        <w:t xml:space="preserve">V mém případě se nádrž </w:t>
      </w:r>
      <w:r w:rsidR="00C45922">
        <w:t>na vodu nachází u skleníku, ale má „pouze“ 8 litrů, což není hodně, by</w:t>
      </w:r>
      <w:r w:rsidR="002F10FD">
        <w:t>lo</w:t>
      </w:r>
      <w:r w:rsidR="00C45922">
        <w:t xml:space="preserve"> by</w:t>
      </w:r>
      <w:r w:rsidR="002F10FD">
        <w:t xml:space="preserve"> tedy</w:t>
      </w:r>
      <w:r w:rsidR="00C45922">
        <w:t xml:space="preserve"> vhodné </w:t>
      </w:r>
      <w:r w:rsidR="00FF1CE3">
        <w:t>zabudovat do</w:t>
      </w:r>
      <w:r w:rsidR="008929E7">
        <w:t xml:space="preserve"> skleníku čerpadlo, které bude spuštěno </w:t>
      </w:r>
      <w:r w:rsidR="008929E7">
        <w:lastRenderedPageBreak/>
        <w:t xml:space="preserve">poté, co dojde v nádrži voda a dopustí ji zpátky. </w:t>
      </w:r>
      <w:r w:rsidR="00153F8C">
        <w:t>Stačilo by stejné</w:t>
      </w:r>
      <w:r w:rsidR="008E7452">
        <w:t xml:space="preserve"> vodní čerpadlo jako už je ve skleník</w:t>
      </w:r>
      <w:r w:rsidR="00CF1FCF">
        <w:t>u</w:t>
      </w:r>
      <w:r w:rsidR="008E7452">
        <w:t>.</w:t>
      </w:r>
      <w:r w:rsidR="007B6323">
        <w:t xml:space="preserve"> Pokud bychom měli </w:t>
      </w:r>
      <w:r w:rsidR="00F27B77">
        <w:t>st</w:t>
      </w:r>
      <w:r w:rsidR="00C83A20">
        <w:t>álý</w:t>
      </w:r>
      <w:r w:rsidR="007B6323">
        <w:t xml:space="preserve"> zdroj vody, </w:t>
      </w:r>
      <w:r w:rsidR="003C0976">
        <w:t xml:space="preserve">mohli bychom </w:t>
      </w:r>
      <w:r w:rsidR="007B6323">
        <w:t>použít elektrický uzávěr.</w:t>
      </w:r>
    </w:p>
    <w:p w14:paraId="7B08508C" w14:textId="6E16BA2B" w:rsidR="00310A7A" w:rsidRDefault="00F34AFC" w:rsidP="00F34AFC">
      <w:pPr>
        <w:pStyle w:val="Nadpis2"/>
      </w:pPr>
      <w:bookmarkStart w:id="62" w:name="_Toc98214005"/>
      <w:r>
        <w:t>Senzory</w:t>
      </w:r>
      <w:bookmarkEnd w:id="62"/>
    </w:p>
    <w:p w14:paraId="42A2BB4F" w14:textId="24DEF957" w:rsidR="001F3CD7" w:rsidRDefault="00761EC7" w:rsidP="005D4F82">
      <w:r>
        <w:t xml:space="preserve">Další z možností rozšíření je </w:t>
      </w:r>
      <w:r w:rsidR="00926777">
        <w:t xml:space="preserve">zajistit větší zabezpečení celého skleníku. Mohli bychom například přidat do skleníku senzor pohybu, který </w:t>
      </w:r>
      <w:r w:rsidR="00583B5D">
        <w:t>by po detekci pohybu zaktivoval kameru, která by začala nahrávat.</w:t>
      </w:r>
      <w:r w:rsidR="00502039">
        <w:t xml:space="preserve"> </w:t>
      </w:r>
      <w:r w:rsidR="009148C7">
        <w:t xml:space="preserve">Ve skleníku také může nastat požár, </w:t>
      </w:r>
      <w:r w:rsidR="00BE7FB3">
        <w:t>který</w:t>
      </w:r>
      <w:r w:rsidR="009148C7">
        <w:t xml:space="preserve"> by </w:t>
      </w:r>
      <w:r w:rsidR="00E26EF6">
        <w:t>zaznamen</w:t>
      </w:r>
      <w:r w:rsidR="001F2D6B">
        <w:t>al</w:t>
      </w:r>
      <w:r w:rsidR="009148C7">
        <w:t xml:space="preserve"> </w:t>
      </w:r>
      <w:r w:rsidR="0039262F">
        <w:t>sensor</w:t>
      </w:r>
      <w:r w:rsidR="00AC1027">
        <w:t xml:space="preserve"> kouře</w:t>
      </w:r>
      <w:r w:rsidR="0039262F">
        <w:t xml:space="preserve"> a </w:t>
      </w:r>
      <w:r w:rsidR="00F5768B">
        <w:t>upo</w:t>
      </w:r>
      <w:r w:rsidR="00C54E66">
        <w:t>zornil</w:t>
      </w:r>
      <w:r w:rsidR="00964BC6">
        <w:t xml:space="preserve"> by uživatele.</w:t>
      </w:r>
    </w:p>
    <w:p w14:paraId="195C205F" w14:textId="363D40BD" w:rsidR="00376881" w:rsidRDefault="00376881" w:rsidP="00376881">
      <w:pPr>
        <w:pStyle w:val="Nadpis2"/>
      </w:pPr>
      <w:bookmarkStart w:id="63" w:name="_Toc98214006"/>
      <w:r>
        <w:t>Ovládání</w:t>
      </w:r>
      <w:bookmarkEnd w:id="63"/>
    </w:p>
    <w:p w14:paraId="66E9592A" w14:textId="53E4D802" w:rsidR="00376881" w:rsidRDefault="00376881" w:rsidP="00376881">
      <w:r>
        <w:t>O</w:t>
      </w:r>
      <w:r w:rsidR="009B3235">
        <w:t xml:space="preserve">vládat tento skleník </w:t>
      </w:r>
      <w:r w:rsidR="009556C3">
        <w:t>lze</w:t>
      </w:r>
      <w:r w:rsidR="009B3235">
        <w:t xml:space="preserve"> pouze </w:t>
      </w:r>
      <w:r w:rsidR="00557A66">
        <w:t>mobilní</w:t>
      </w:r>
      <w:r w:rsidR="006F4E0E">
        <w:t>m</w:t>
      </w:r>
      <w:r w:rsidR="00557A66">
        <w:t xml:space="preserve"> telefonem</w:t>
      </w:r>
      <w:r w:rsidR="009B3235">
        <w:t>, ale je zde možnost přidat k němu informační displej, kd</w:t>
      </w:r>
      <w:r w:rsidR="005B303E">
        <w:t>e</w:t>
      </w:r>
      <w:r w:rsidR="009B3235">
        <w:t xml:space="preserve"> by se například zobrazovaly </w:t>
      </w:r>
      <w:r w:rsidR="00F04BBA">
        <w:t>nastavené parametry. Přidáním tlačítka</w:t>
      </w:r>
      <w:r w:rsidR="00A41111">
        <w:t xml:space="preserve"> </w:t>
      </w:r>
      <w:r w:rsidR="00F23C78">
        <w:t>už by bylo možn</w:t>
      </w:r>
      <w:r w:rsidR="00841905">
        <w:t>é</w:t>
      </w:r>
      <w:r w:rsidR="00F23C78">
        <w:t xml:space="preserve"> skleník ovládat, kdy by se muselo navrhnout jednoduché </w:t>
      </w:r>
      <w:r w:rsidR="00F23C78" w:rsidRPr="004828B1">
        <w:rPr>
          <w:i/>
          <w:iCs/>
        </w:rPr>
        <w:t>UI</w:t>
      </w:r>
      <w:r w:rsidR="00F23C78">
        <w:t>.</w:t>
      </w:r>
      <w:r w:rsidR="00530E58">
        <w:t xml:space="preserve"> </w:t>
      </w:r>
      <w:r w:rsidR="00E62F71">
        <w:t xml:space="preserve">Toto rozšíření je </w:t>
      </w:r>
      <w:r w:rsidR="004B0C8B">
        <w:t>vhod</w:t>
      </w:r>
      <w:r w:rsidR="005E3C52">
        <w:t>né, pokud nechcete používat vzdálenou podporu</w:t>
      </w:r>
      <w:r w:rsidR="0038570E">
        <w:t>, ale</w:t>
      </w:r>
      <w:r w:rsidR="00CF093C">
        <w:t xml:space="preserve"> </w:t>
      </w:r>
      <w:r w:rsidR="0038570E">
        <w:t xml:space="preserve">by bylo vhodné </w:t>
      </w:r>
      <w:r w:rsidR="00253477">
        <w:t>udělat kombinaci obou řešení</w:t>
      </w:r>
      <w:r w:rsidR="0038570E">
        <w:t>.</w:t>
      </w:r>
    </w:p>
    <w:p w14:paraId="0D3FB9EB" w14:textId="000C50B1" w:rsidR="001E07FA" w:rsidRDefault="001E07FA" w:rsidP="001E07FA">
      <w:pPr>
        <w:pStyle w:val="Nadpis1"/>
      </w:pPr>
      <w:bookmarkStart w:id="64" w:name="_Toc98214007"/>
      <w:r>
        <w:lastRenderedPageBreak/>
        <w:t>Programování řídící jednotky</w:t>
      </w:r>
      <w:bookmarkEnd w:id="64"/>
    </w:p>
    <w:p w14:paraId="315E1912" w14:textId="20FEA014" w:rsidR="00D90F38" w:rsidRDefault="00114843" w:rsidP="001E07FA">
      <w:r>
        <w:t>Po sestavení skleníku a zakompo</w:t>
      </w:r>
      <w:r w:rsidR="00CA7905">
        <w:t>nování elektrický částí, jsem se přesunul na</w:t>
      </w:r>
      <w:r w:rsidR="003C1564">
        <w:t xml:space="preserve"> </w:t>
      </w:r>
      <w:r w:rsidR="00CA7905">
        <w:t>programování jednotky.</w:t>
      </w:r>
      <w:r w:rsidR="00187863">
        <w:t xml:space="preserve"> První jsem začal s osvětlením</w:t>
      </w:r>
      <w:r w:rsidR="00CA7905">
        <w:t>. Automatický režim snímá hodnoty ze senzoru intenzity světla a poté je porovnává s hodnotou, kterou uživatel načetl přes Blynk. Manuální</w:t>
      </w:r>
      <w:r w:rsidR="00D96123">
        <w:t xml:space="preserve"> funguje jako tlačítko, které uživatel pouze zapíná nebo vypíná.</w:t>
      </w:r>
    </w:p>
    <w:p w14:paraId="73804068" w14:textId="71B1E468" w:rsidR="001E07FA" w:rsidRDefault="00CA7905" w:rsidP="001E07FA">
      <w:r>
        <w:t>Hodnoty ze senzoru teploty a vlhkosti zeminy se zobrazují v aplikaci</w:t>
      </w:r>
      <w:r w:rsidR="00D90F38">
        <w:t xml:space="preserve">. </w:t>
      </w:r>
      <w:r w:rsidR="000B336C">
        <w:t xml:space="preserve">Pomocí </w:t>
      </w:r>
      <w:r w:rsidR="00A01B81">
        <w:t>snímače</w:t>
      </w:r>
      <w:r w:rsidR="000B336C">
        <w:t xml:space="preserve"> vlhkosti zeminy, zde také může fungovat automatický režim</w:t>
      </w:r>
      <w:r w:rsidR="00FA0CE6">
        <w:t>. Snímá hodnoty a odesílá je do jednotky</w:t>
      </w:r>
      <w:r w:rsidR="00A07DDC">
        <w:t>. Uživatel má na výběr ze 3 stupňů vlhkosti</w:t>
      </w:r>
      <w:r w:rsidR="00A01B81">
        <w:t>.</w:t>
      </w:r>
    </w:p>
    <w:p w14:paraId="4ABD4D8B" w14:textId="3318EFB0" w:rsidR="00A01B81" w:rsidRDefault="002C066A" w:rsidP="001E07FA">
      <w:r>
        <w:t xml:space="preserve">Posledním snímačem je ultrazvukový sensor, který má na starosti </w:t>
      </w:r>
      <w:r w:rsidR="004D0C95">
        <w:t>dostatek vody v nádrži. Jak už jsem zde informoval, musel jsem na vodní hladinu položit polystyrén</w:t>
      </w:r>
      <w:r w:rsidR="00273C32">
        <w:t xml:space="preserve">, aby tento senzor fungoval. Poté pouze </w:t>
      </w:r>
      <w:r w:rsidR="005C66E1">
        <w:t>nasnímáme vzdálenost</w:t>
      </w:r>
      <w:r w:rsidR="00273C32">
        <w:t xml:space="preserve"> polystyrénu od </w:t>
      </w:r>
      <w:r w:rsidR="006521BC">
        <w:t xml:space="preserve">čidla. </w:t>
      </w:r>
    </w:p>
    <w:p w14:paraId="5EAFF7F2" w14:textId="2D1806E7" w:rsidR="00091FF4" w:rsidRDefault="00091FF4" w:rsidP="001E07FA">
      <w:r w:rsidRPr="00091FF4">
        <w:t>Pro programování jsem používal aplikaci Arduino IDE, základní aplikace, ve které píšete kód a poté ho nahráváte do řídící jednotky. Neboť jsem si vybral programovací jazyk C/C++, tak je možnost využít i jiné programy jako je například Visual Studio Code.</w:t>
      </w:r>
    </w:p>
    <w:p w14:paraId="779E60AA" w14:textId="4A762FEA" w:rsidR="00091FF4" w:rsidRDefault="00091FF4" w:rsidP="00091FF4">
      <w:pPr>
        <w:keepNext/>
        <w:ind w:left="2124" w:firstLine="708"/>
      </w:pPr>
      <w:r>
        <w:rPr>
          <w:noProof/>
        </w:rPr>
        <w:drawing>
          <wp:inline distT="0" distB="0" distL="0" distR="0" wp14:anchorId="0231DB03" wp14:editId="33F17396">
            <wp:extent cx="2108200" cy="4198387"/>
            <wp:effectExtent l="0" t="0" r="635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69" cy="43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055C" w14:textId="46B5CFCF" w:rsidR="00317EF8" w:rsidRPr="001E07FA" w:rsidRDefault="00091FF4" w:rsidP="00BB3E3F">
      <w:pPr>
        <w:pStyle w:val="Titulek"/>
        <w:ind w:left="2124" w:firstLine="708"/>
        <w:jc w:val="both"/>
      </w:pPr>
      <w:bookmarkStart w:id="65" w:name="_Toc98214030"/>
      <w:r>
        <w:t xml:space="preserve">Obrázek </w:t>
      </w:r>
      <w:r w:rsidR="00766802">
        <w:fldChar w:fldCharType="begin"/>
      </w:r>
      <w:r w:rsidR="00766802">
        <w:instrText xml:space="preserve"> SEQ Obrázek \* ARABIC </w:instrText>
      </w:r>
      <w:r w:rsidR="00766802">
        <w:fldChar w:fldCharType="separate"/>
      </w:r>
      <w:r>
        <w:rPr>
          <w:noProof/>
        </w:rPr>
        <w:t>18</w:t>
      </w:r>
      <w:r w:rsidR="00766802">
        <w:rPr>
          <w:noProof/>
        </w:rPr>
        <w:fldChar w:fldCharType="end"/>
      </w:r>
      <w:r>
        <w:t xml:space="preserve"> Ukázka hotového projektu v aplikaci Blynk</w:t>
      </w:r>
      <w:bookmarkEnd w:id="65"/>
      <w:r w:rsidRPr="00091FF4">
        <w:rPr>
          <w:noProof/>
        </w:rPr>
        <w:t xml:space="preserve"> </w:t>
      </w:r>
    </w:p>
    <w:p w14:paraId="21590583" w14:textId="2061AB50" w:rsidR="0023432B" w:rsidRDefault="00440DE5" w:rsidP="00440DE5">
      <w:pPr>
        <w:pStyle w:val="Neslovannadpis"/>
      </w:pPr>
      <w:bookmarkStart w:id="66" w:name="_Toc86047603"/>
      <w:bookmarkStart w:id="67" w:name="_Toc86055210"/>
      <w:bookmarkStart w:id="68" w:name="_Toc98214008"/>
      <w:r>
        <w:lastRenderedPageBreak/>
        <w:t>Závěr</w:t>
      </w:r>
      <w:bookmarkEnd w:id="66"/>
      <w:bookmarkEnd w:id="67"/>
      <w:bookmarkEnd w:id="68"/>
    </w:p>
    <w:p w14:paraId="5DF5E57E" w14:textId="430096F4" w:rsidR="00F46E7E" w:rsidRDefault="00AE08FD" w:rsidP="00F46E7E">
      <w:pPr>
        <w:pStyle w:val="Sta"/>
        <w:rPr>
          <w:lang w:eastAsia="en-US"/>
        </w:rPr>
      </w:pPr>
      <w:r>
        <w:rPr>
          <w:lang w:eastAsia="en-US"/>
        </w:rPr>
        <w:t xml:space="preserve">Práci jsem </w:t>
      </w:r>
      <w:r w:rsidR="00BE0599">
        <w:rPr>
          <w:lang w:eastAsia="en-US"/>
        </w:rPr>
        <w:t xml:space="preserve">začal </w:t>
      </w:r>
      <w:r w:rsidR="005D12FB">
        <w:rPr>
          <w:lang w:eastAsia="en-US"/>
        </w:rPr>
        <w:t>teoretickou přípravou senzorů</w:t>
      </w:r>
      <w:r w:rsidR="006B56F9">
        <w:rPr>
          <w:lang w:eastAsia="en-US"/>
        </w:rPr>
        <w:t>, akční</w:t>
      </w:r>
      <w:r w:rsidR="005D12FB">
        <w:rPr>
          <w:lang w:eastAsia="en-US"/>
        </w:rPr>
        <w:t>ch</w:t>
      </w:r>
      <w:r w:rsidR="006B56F9">
        <w:rPr>
          <w:lang w:eastAsia="en-US"/>
        </w:rPr>
        <w:t xml:space="preserve"> člen</w:t>
      </w:r>
      <w:r w:rsidR="005D12FB">
        <w:rPr>
          <w:lang w:eastAsia="en-US"/>
        </w:rPr>
        <w:t>ů</w:t>
      </w:r>
      <w:r w:rsidR="006B56F9">
        <w:rPr>
          <w:lang w:eastAsia="en-US"/>
        </w:rPr>
        <w:t xml:space="preserve"> a řídící jednotk</w:t>
      </w:r>
      <w:r w:rsidR="005D12FB">
        <w:rPr>
          <w:lang w:eastAsia="en-US"/>
        </w:rPr>
        <w:t>y</w:t>
      </w:r>
      <w:r w:rsidR="006B56F9">
        <w:rPr>
          <w:lang w:eastAsia="en-US"/>
        </w:rPr>
        <w:t xml:space="preserve">. </w:t>
      </w:r>
      <w:r w:rsidR="00110F4C">
        <w:rPr>
          <w:lang w:eastAsia="en-US"/>
        </w:rPr>
        <w:t>Poté jsem</w:t>
      </w:r>
      <w:r w:rsidR="00E200B9">
        <w:rPr>
          <w:lang w:eastAsia="en-US"/>
        </w:rPr>
        <w:t xml:space="preserve"> vše</w:t>
      </w:r>
      <w:r w:rsidR="005D12FB">
        <w:rPr>
          <w:lang w:eastAsia="en-US"/>
        </w:rPr>
        <w:t xml:space="preserve"> </w:t>
      </w:r>
      <w:r w:rsidR="00E200B9">
        <w:rPr>
          <w:lang w:eastAsia="en-US"/>
        </w:rPr>
        <w:t xml:space="preserve">objednal a vyzkoušel. </w:t>
      </w:r>
    </w:p>
    <w:p w14:paraId="40EA0C54" w14:textId="5A2ED1DD" w:rsidR="005D23A3" w:rsidRDefault="005D23A3" w:rsidP="009B136C">
      <w:pPr>
        <w:pStyle w:val="Sta"/>
        <w:rPr>
          <w:lang w:eastAsia="en-US"/>
        </w:rPr>
      </w:pPr>
      <w:r>
        <w:rPr>
          <w:lang w:eastAsia="en-US"/>
        </w:rPr>
        <w:t>Zkoušen</w:t>
      </w:r>
      <w:r w:rsidR="0045013B">
        <w:rPr>
          <w:lang w:eastAsia="en-US"/>
        </w:rPr>
        <w:t>í</w:t>
      </w:r>
      <w:r>
        <w:rPr>
          <w:lang w:eastAsia="en-US"/>
        </w:rPr>
        <w:t xml:space="preserve"> probíhalo </w:t>
      </w:r>
      <w:r w:rsidR="005D12FB">
        <w:rPr>
          <w:lang w:eastAsia="en-US"/>
        </w:rPr>
        <w:t>připojením každého sensoru k řídící jednotce a následného naprogramovaní</w:t>
      </w:r>
      <w:r w:rsidR="009B136C">
        <w:rPr>
          <w:lang w:eastAsia="en-US"/>
        </w:rPr>
        <w:t xml:space="preserve"> t</w:t>
      </w:r>
      <w:r w:rsidR="005D12FB">
        <w:rPr>
          <w:lang w:eastAsia="en-US"/>
        </w:rPr>
        <w:t xml:space="preserve">ak, aby jednotka odesílala informace ze senzoru po sériové lince do počítače. </w:t>
      </w:r>
      <w:r w:rsidR="001B2E4E">
        <w:rPr>
          <w:lang w:eastAsia="en-US"/>
        </w:rPr>
        <w:t>Při zkoušení sen</w:t>
      </w:r>
      <w:r w:rsidR="005D12FB">
        <w:rPr>
          <w:lang w:eastAsia="en-US"/>
        </w:rPr>
        <w:t>z</w:t>
      </w:r>
      <w:r w:rsidR="001B2E4E">
        <w:rPr>
          <w:lang w:eastAsia="en-US"/>
        </w:rPr>
        <w:t>o</w:t>
      </w:r>
      <w:r w:rsidR="004320DB">
        <w:rPr>
          <w:lang w:eastAsia="en-US"/>
        </w:rPr>
        <w:t>ru snímání hladiny vody jsem zjistil, že tento senzor je téměř nepoužitelný, ta</w:t>
      </w:r>
      <w:r w:rsidR="008064B6">
        <w:rPr>
          <w:lang w:eastAsia="en-US"/>
        </w:rPr>
        <w:t>kže jsem místo něj použil senzor vzdálenosti, který je mnohem spolehlivější.</w:t>
      </w:r>
      <w:r w:rsidR="004320DB">
        <w:rPr>
          <w:lang w:eastAsia="en-US"/>
        </w:rPr>
        <w:t xml:space="preserve"> </w:t>
      </w:r>
      <w:r w:rsidR="00EA6E36">
        <w:rPr>
          <w:lang w:eastAsia="en-US"/>
        </w:rPr>
        <w:t>Když</w:t>
      </w:r>
      <w:r w:rsidR="00CE5E84">
        <w:rPr>
          <w:lang w:eastAsia="en-US"/>
        </w:rPr>
        <w:t xml:space="preserve"> jsem si byl jistý, že je vše v</w:t>
      </w:r>
      <w:r w:rsidR="00DA13A8">
        <w:rPr>
          <w:lang w:eastAsia="en-US"/>
        </w:rPr>
        <w:t> </w:t>
      </w:r>
      <w:r w:rsidR="00CE5E84">
        <w:rPr>
          <w:lang w:eastAsia="en-US"/>
        </w:rPr>
        <w:t>pořádku</w:t>
      </w:r>
      <w:r w:rsidR="00DA13A8">
        <w:rPr>
          <w:lang w:eastAsia="en-US"/>
        </w:rPr>
        <w:t xml:space="preserve">, </w:t>
      </w:r>
      <w:r w:rsidR="00373B96">
        <w:rPr>
          <w:lang w:eastAsia="en-US"/>
        </w:rPr>
        <w:t>pře</w:t>
      </w:r>
      <w:r w:rsidR="00FC7852">
        <w:rPr>
          <w:lang w:eastAsia="en-US"/>
        </w:rPr>
        <w:t xml:space="preserve">sunul </w:t>
      </w:r>
      <w:r w:rsidR="001E1525">
        <w:rPr>
          <w:lang w:eastAsia="en-US"/>
        </w:rPr>
        <w:t xml:space="preserve">jsem se </w:t>
      </w:r>
      <w:r w:rsidR="00FC7852">
        <w:rPr>
          <w:lang w:eastAsia="en-US"/>
        </w:rPr>
        <w:t xml:space="preserve">na testování a použití </w:t>
      </w:r>
      <w:r w:rsidR="001E1525">
        <w:rPr>
          <w:lang w:eastAsia="en-US"/>
        </w:rPr>
        <w:t xml:space="preserve">aplikace </w:t>
      </w:r>
      <w:r w:rsidR="00FC7852">
        <w:rPr>
          <w:lang w:eastAsia="en-US"/>
        </w:rPr>
        <w:t xml:space="preserve">Blynk. </w:t>
      </w:r>
      <w:r w:rsidR="008C1ED4">
        <w:rPr>
          <w:lang w:eastAsia="en-US"/>
        </w:rPr>
        <w:t>Nejdřív</w:t>
      </w:r>
      <w:r w:rsidR="001E1525">
        <w:rPr>
          <w:lang w:eastAsia="en-US"/>
        </w:rPr>
        <w:t>e</w:t>
      </w:r>
      <w:r w:rsidR="008C1ED4">
        <w:rPr>
          <w:lang w:eastAsia="en-US"/>
        </w:rPr>
        <w:t xml:space="preserve"> jsem používal nativní server od Blynk a když vše fungovalo, začal jsem to samé zkoušet na </w:t>
      </w:r>
      <w:r w:rsidR="0045013B">
        <w:rPr>
          <w:lang w:eastAsia="en-US"/>
        </w:rPr>
        <w:t xml:space="preserve">mém vlastním Blynk serveru. </w:t>
      </w:r>
      <w:r w:rsidR="00373B96">
        <w:rPr>
          <w:lang w:eastAsia="en-US"/>
        </w:rPr>
        <w:t xml:space="preserve"> </w:t>
      </w:r>
      <w:r w:rsidR="008A2337">
        <w:rPr>
          <w:lang w:eastAsia="en-US"/>
        </w:rPr>
        <w:t xml:space="preserve">Po odzkoušení </w:t>
      </w:r>
      <w:r w:rsidR="00BC4EBB">
        <w:rPr>
          <w:lang w:eastAsia="en-US"/>
        </w:rPr>
        <w:t>jsem se přesunul na konstrukci skleníku.</w:t>
      </w:r>
    </w:p>
    <w:p w14:paraId="2189A26A" w14:textId="08D8E302" w:rsidR="00BC4EBB" w:rsidRDefault="00BC4EBB" w:rsidP="00F46E7E">
      <w:pPr>
        <w:pStyle w:val="Sta"/>
        <w:rPr>
          <w:lang w:eastAsia="en-US"/>
        </w:rPr>
      </w:pPr>
      <w:r>
        <w:rPr>
          <w:lang w:eastAsia="en-US"/>
        </w:rPr>
        <w:t xml:space="preserve">Návrh skleníku jsem si načrtl na papír a začal jsem </w:t>
      </w:r>
      <w:r w:rsidR="006F4ABE">
        <w:rPr>
          <w:lang w:eastAsia="en-US"/>
        </w:rPr>
        <w:t xml:space="preserve">skládat postupně všechny části. </w:t>
      </w:r>
      <w:r w:rsidR="00C3041B">
        <w:rPr>
          <w:lang w:eastAsia="en-US"/>
        </w:rPr>
        <w:t>Následně jsem</w:t>
      </w:r>
      <w:r w:rsidR="006F4ABE">
        <w:rPr>
          <w:lang w:eastAsia="en-US"/>
        </w:rPr>
        <w:t xml:space="preserve"> skleník roz</w:t>
      </w:r>
      <w:r w:rsidR="00C32646">
        <w:rPr>
          <w:lang w:eastAsia="en-US"/>
        </w:rPr>
        <w:t>ložil, abych</w:t>
      </w:r>
      <w:r w:rsidR="002373E9">
        <w:rPr>
          <w:lang w:eastAsia="en-US"/>
        </w:rPr>
        <w:t xml:space="preserve"> </w:t>
      </w:r>
      <w:r w:rsidR="00C32646">
        <w:rPr>
          <w:lang w:eastAsia="en-US"/>
        </w:rPr>
        <w:t>mohl nalakovat</w:t>
      </w:r>
      <w:r w:rsidR="002373E9">
        <w:rPr>
          <w:lang w:eastAsia="en-US"/>
        </w:rPr>
        <w:t xml:space="preserve"> dřevěné profil</w:t>
      </w:r>
      <w:r w:rsidR="00AC0A78">
        <w:rPr>
          <w:lang w:eastAsia="en-US"/>
        </w:rPr>
        <w:t xml:space="preserve">y </w:t>
      </w:r>
      <w:r w:rsidR="00C32646">
        <w:rPr>
          <w:lang w:eastAsia="en-US"/>
        </w:rPr>
        <w:t>a utěsnit</w:t>
      </w:r>
      <w:r w:rsidR="002373E9">
        <w:rPr>
          <w:lang w:eastAsia="en-US"/>
        </w:rPr>
        <w:t xml:space="preserve"> spoje</w:t>
      </w:r>
      <w:r w:rsidR="00CC725D">
        <w:rPr>
          <w:lang w:eastAsia="en-US"/>
        </w:rPr>
        <w:t>.</w:t>
      </w:r>
      <w:r w:rsidR="00C3041B">
        <w:rPr>
          <w:lang w:eastAsia="en-US"/>
        </w:rPr>
        <w:t xml:space="preserve"> Poté </w:t>
      </w:r>
      <w:r w:rsidR="00B3063C">
        <w:rPr>
          <w:lang w:eastAsia="en-US"/>
        </w:rPr>
        <w:t xml:space="preserve">jsem </w:t>
      </w:r>
      <w:r w:rsidR="008C4FA2">
        <w:rPr>
          <w:lang w:eastAsia="en-US"/>
        </w:rPr>
        <w:t>sestavoval</w:t>
      </w:r>
      <w:r w:rsidR="00B3063C">
        <w:rPr>
          <w:lang w:eastAsia="en-US"/>
        </w:rPr>
        <w:t xml:space="preserve"> </w:t>
      </w:r>
      <w:r w:rsidR="00B60DD0">
        <w:rPr>
          <w:lang w:eastAsia="en-US"/>
        </w:rPr>
        <w:t>elektronickou část a skleník dohromady.</w:t>
      </w:r>
    </w:p>
    <w:p w14:paraId="00BB14A5" w14:textId="27B18009" w:rsidR="00FC0095" w:rsidRDefault="004D0363" w:rsidP="00F46E7E">
      <w:pPr>
        <w:pStyle w:val="Sta"/>
        <w:rPr>
          <w:lang w:eastAsia="en-US"/>
        </w:rPr>
      </w:pPr>
      <w:r>
        <w:rPr>
          <w:lang w:eastAsia="en-US"/>
        </w:rPr>
        <w:t>Rozvrhl jsem si</w:t>
      </w:r>
      <w:r w:rsidR="00922AF0">
        <w:rPr>
          <w:lang w:eastAsia="en-US"/>
        </w:rPr>
        <w:t>,</w:t>
      </w:r>
      <w:r w:rsidR="00B60DD0">
        <w:rPr>
          <w:lang w:eastAsia="en-US"/>
        </w:rPr>
        <w:t xml:space="preserve"> </w:t>
      </w:r>
      <w:r w:rsidR="00922AF0">
        <w:rPr>
          <w:lang w:eastAsia="en-US"/>
        </w:rPr>
        <w:t xml:space="preserve">jak elektronické komponenty </w:t>
      </w:r>
      <w:r w:rsidR="000415AA">
        <w:rPr>
          <w:lang w:eastAsia="en-US"/>
        </w:rPr>
        <w:t>rozmístit</w:t>
      </w:r>
      <w:r w:rsidR="00922AF0">
        <w:rPr>
          <w:lang w:eastAsia="en-US"/>
        </w:rPr>
        <w:t xml:space="preserve"> do obalu. Musel </w:t>
      </w:r>
      <w:r w:rsidR="00906877">
        <w:rPr>
          <w:lang w:eastAsia="en-US"/>
        </w:rPr>
        <w:t>jsem brát v úvahu</w:t>
      </w:r>
      <w:r w:rsidR="00922AF0">
        <w:rPr>
          <w:lang w:eastAsia="en-US"/>
        </w:rPr>
        <w:t>, že</w:t>
      </w:r>
      <w:r w:rsidR="000415AA">
        <w:rPr>
          <w:lang w:eastAsia="en-US"/>
        </w:rPr>
        <w:t xml:space="preserve"> vodní čerpadlo musí být na místě</w:t>
      </w:r>
      <w:r w:rsidR="008008B2">
        <w:rPr>
          <w:lang w:eastAsia="en-US"/>
        </w:rPr>
        <w:t xml:space="preserve">, </w:t>
      </w:r>
      <w:r w:rsidR="0079129A">
        <w:rPr>
          <w:lang w:eastAsia="en-US"/>
        </w:rPr>
        <w:t>kde</w:t>
      </w:r>
      <w:r w:rsidR="008008B2">
        <w:rPr>
          <w:lang w:eastAsia="en-US"/>
        </w:rPr>
        <w:t xml:space="preserve"> se k němu da</w:t>
      </w:r>
      <w:r w:rsidR="0079129A">
        <w:rPr>
          <w:lang w:eastAsia="en-US"/>
        </w:rPr>
        <w:t>jí</w:t>
      </w:r>
      <w:r w:rsidR="008008B2">
        <w:rPr>
          <w:lang w:eastAsia="en-US"/>
        </w:rPr>
        <w:t xml:space="preserve"> dobře připojit hadičky</w:t>
      </w:r>
      <w:r w:rsidR="00194F58">
        <w:rPr>
          <w:lang w:eastAsia="en-US"/>
        </w:rPr>
        <w:t>.</w:t>
      </w:r>
      <w:r w:rsidR="000F2684">
        <w:rPr>
          <w:lang w:eastAsia="en-US"/>
        </w:rPr>
        <w:t xml:space="preserve"> </w:t>
      </w:r>
      <w:r w:rsidR="00241C6A">
        <w:rPr>
          <w:lang w:eastAsia="en-US"/>
        </w:rPr>
        <w:t xml:space="preserve">Při </w:t>
      </w:r>
      <w:r w:rsidR="00084D9F">
        <w:rPr>
          <w:lang w:eastAsia="en-US"/>
        </w:rPr>
        <w:t>vymýšlení zabudování difuz</w:t>
      </w:r>
      <w:r w:rsidR="000D34EC">
        <w:rPr>
          <w:lang w:eastAsia="en-US"/>
        </w:rPr>
        <w:t xml:space="preserve">éru se objevil jeden zásadní problém. Když jsem tyto </w:t>
      </w:r>
      <w:r w:rsidR="00B7274C">
        <w:rPr>
          <w:lang w:eastAsia="en-US"/>
        </w:rPr>
        <w:t>difuzéry</w:t>
      </w:r>
      <w:r w:rsidR="000D34EC">
        <w:rPr>
          <w:lang w:eastAsia="en-US"/>
        </w:rPr>
        <w:t xml:space="preserve"> objednával nevěděl jsem, že je k nim potřeba řídící </w:t>
      </w:r>
      <w:r w:rsidR="00A91D47">
        <w:rPr>
          <w:lang w:eastAsia="en-US"/>
        </w:rPr>
        <w:t>obvod</w:t>
      </w:r>
      <w:r w:rsidR="000D34EC">
        <w:rPr>
          <w:lang w:eastAsia="en-US"/>
        </w:rPr>
        <w:t>, díky tomu nejsem schopný je do skleníku zakomponovat</w:t>
      </w:r>
      <w:r w:rsidR="001E3C1D">
        <w:rPr>
          <w:lang w:eastAsia="en-US"/>
        </w:rPr>
        <w:t>, v době odevzdání teoretické části.</w:t>
      </w:r>
    </w:p>
    <w:p w14:paraId="341603C9" w14:textId="2D14CD13" w:rsidR="00B656E2" w:rsidRDefault="5DBCA93E" w:rsidP="003E04B9">
      <w:pPr>
        <w:pStyle w:val="Sta"/>
        <w:rPr>
          <w:lang w:eastAsia="en-US"/>
        </w:rPr>
      </w:pPr>
      <w:r w:rsidRPr="4385C137">
        <w:rPr>
          <w:lang w:eastAsia="en-US"/>
        </w:rPr>
        <w:t xml:space="preserve">Jak jsem </w:t>
      </w:r>
      <w:r w:rsidR="3AD04BDD" w:rsidRPr="4385C137">
        <w:rPr>
          <w:lang w:eastAsia="en-US"/>
        </w:rPr>
        <w:t>již</w:t>
      </w:r>
      <w:r w:rsidRPr="4385C137">
        <w:rPr>
          <w:lang w:eastAsia="en-US"/>
        </w:rPr>
        <w:t xml:space="preserve"> </w:t>
      </w:r>
      <w:r w:rsidR="3AD04BDD" w:rsidRPr="4385C137">
        <w:rPr>
          <w:lang w:eastAsia="en-US"/>
        </w:rPr>
        <w:t>zmínil</w:t>
      </w:r>
      <w:r w:rsidRPr="4385C137">
        <w:rPr>
          <w:lang w:eastAsia="en-US"/>
        </w:rPr>
        <w:t xml:space="preserve"> všechny senzory, akční členy a relé</w:t>
      </w:r>
      <w:r w:rsidR="3F050680" w:rsidRPr="4385C137">
        <w:rPr>
          <w:lang w:eastAsia="en-US"/>
        </w:rPr>
        <w:t xml:space="preserve"> jsem</w:t>
      </w:r>
      <w:r w:rsidRPr="4385C137">
        <w:rPr>
          <w:lang w:eastAsia="en-US"/>
        </w:rPr>
        <w:t xml:space="preserve"> otestoval, pomocí </w:t>
      </w:r>
      <w:r w:rsidR="55DE3017" w:rsidRPr="4385C137">
        <w:rPr>
          <w:lang w:eastAsia="en-US"/>
        </w:rPr>
        <w:t>kódů, kter</w:t>
      </w:r>
      <w:r w:rsidR="00B656E2">
        <w:rPr>
          <w:lang w:eastAsia="en-US"/>
        </w:rPr>
        <w:t xml:space="preserve">ými </w:t>
      </w:r>
      <w:r w:rsidR="55DE3017" w:rsidRPr="4385C137">
        <w:rPr>
          <w:lang w:eastAsia="en-US"/>
        </w:rPr>
        <w:t xml:space="preserve">jsem </w:t>
      </w:r>
      <w:r w:rsidR="00B656E2">
        <w:rPr>
          <w:lang w:eastAsia="en-US"/>
        </w:rPr>
        <w:t>se inspiroval</w:t>
      </w:r>
      <w:r w:rsidR="55DE3017" w:rsidRPr="4385C137">
        <w:rPr>
          <w:lang w:eastAsia="en-US"/>
        </w:rPr>
        <w:t xml:space="preserve"> na internetu. Pot</w:t>
      </w:r>
      <w:r w:rsidR="2313C6CA" w:rsidRPr="4385C137">
        <w:rPr>
          <w:lang w:eastAsia="en-US"/>
        </w:rPr>
        <w:t>é</w:t>
      </w:r>
      <w:r w:rsidR="55DE3017" w:rsidRPr="4385C137">
        <w:rPr>
          <w:lang w:eastAsia="en-US"/>
        </w:rPr>
        <w:t xml:space="preserve"> jsem k nim přidal</w:t>
      </w:r>
      <w:r w:rsidR="00F5357F">
        <w:rPr>
          <w:lang w:eastAsia="en-US"/>
        </w:rPr>
        <w:t xml:space="preserve"> kód, který zajišťuje</w:t>
      </w:r>
      <w:r w:rsidR="55DE3017" w:rsidRPr="4385C137">
        <w:rPr>
          <w:lang w:eastAsia="en-US"/>
        </w:rPr>
        <w:t xml:space="preserve"> komun</w:t>
      </w:r>
      <w:r w:rsidR="4644A677" w:rsidRPr="4385C137">
        <w:rPr>
          <w:lang w:eastAsia="en-US"/>
        </w:rPr>
        <w:t>i</w:t>
      </w:r>
      <w:r w:rsidR="55DE3017" w:rsidRPr="4385C137">
        <w:rPr>
          <w:lang w:eastAsia="en-US"/>
        </w:rPr>
        <w:t>k</w:t>
      </w:r>
      <w:r w:rsidR="4644A677" w:rsidRPr="4385C137">
        <w:rPr>
          <w:lang w:eastAsia="en-US"/>
        </w:rPr>
        <w:t>a</w:t>
      </w:r>
      <w:r w:rsidR="55DE3017" w:rsidRPr="4385C137">
        <w:rPr>
          <w:lang w:eastAsia="en-US"/>
        </w:rPr>
        <w:t xml:space="preserve">ci přes </w:t>
      </w:r>
      <w:r w:rsidR="4F49DF87" w:rsidRPr="4385C137">
        <w:rPr>
          <w:lang w:eastAsia="en-US"/>
        </w:rPr>
        <w:t>Blynk a</w:t>
      </w:r>
      <w:r w:rsidR="3163F403" w:rsidRPr="4385C137">
        <w:rPr>
          <w:lang w:eastAsia="en-US"/>
        </w:rPr>
        <w:t xml:space="preserve"> </w:t>
      </w:r>
      <w:r w:rsidR="0042232D">
        <w:rPr>
          <w:lang w:eastAsia="en-US"/>
        </w:rPr>
        <w:t xml:space="preserve">začal jsem tyto </w:t>
      </w:r>
      <w:r w:rsidR="00ED17ED">
        <w:rPr>
          <w:lang w:eastAsia="en-US"/>
        </w:rPr>
        <w:t xml:space="preserve">části kódu dávat dohromady. </w:t>
      </w:r>
      <w:r w:rsidR="00E33837">
        <w:rPr>
          <w:lang w:eastAsia="en-US"/>
        </w:rPr>
        <w:t xml:space="preserve">Po naprogramování už mě čekalo samotné testovaní, které </w:t>
      </w:r>
      <w:r w:rsidR="0099195B">
        <w:rPr>
          <w:lang w:eastAsia="en-US"/>
        </w:rPr>
        <w:t>netrvalo dlouho. Zkusil jsem všechn</w:t>
      </w:r>
      <w:r w:rsidR="00C22356">
        <w:rPr>
          <w:lang w:eastAsia="en-US"/>
        </w:rPr>
        <w:t>a</w:t>
      </w:r>
      <w:r w:rsidR="0099195B">
        <w:rPr>
          <w:lang w:eastAsia="en-US"/>
        </w:rPr>
        <w:t xml:space="preserve"> tlačítk</w:t>
      </w:r>
      <w:r w:rsidR="00C22356">
        <w:rPr>
          <w:lang w:eastAsia="en-US"/>
        </w:rPr>
        <w:t>a</w:t>
      </w:r>
      <w:r w:rsidR="0099195B">
        <w:rPr>
          <w:lang w:eastAsia="en-US"/>
        </w:rPr>
        <w:t xml:space="preserve"> v aplikaci a všechny režimy</w:t>
      </w:r>
      <w:r w:rsidR="00C22356">
        <w:rPr>
          <w:lang w:eastAsia="en-US"/>
        </w:rPr>
        <w:t>, tak aby to fungoval</w:t>
      </w:r>
      <w:r w:rsidR="00695347">
        <w:rPr>
          <w:lang w:eastAsia="en-US"/>
        </w:rPr>
        <w:t>o</w:t>
      </w:r>
      <w:r w:rsidR="00C22356">
        <w:rPr>
          <w:lang w:eastAsia="en-US"/>
        </w:rPr>
        <w:t xml:space="preserve"> bez problém</w:t>
      </w:r>
      <w:r w:rsidR="00695347">
        <w:rPr>
          <w:lang w:eastAsia="en-US"/>
        </w:rPr>
        <w:t>ů</w:t>
      </w:r>
      <w:r w:rsidR="00C22356">
        <w:rPr>
          <w:lang w:eastAsia="en-US"/>
        </w:rPr>
        <w:t>.</w:t>
      </w:r>
    </w:p>
    <w:p w14:paraId="4B6F054C" w14:textId="00268F9A" w:rsidR="006646B5" w:rsidRPr="006646B5" w:rsidRDefault="006646B5" w:rsidP="003E04B9">
      <w:pPr>
        <w:pStyle w:val="Sta"/>
        <w:rPr>
          <w:lang w:eastAsia="en-US"/>
        </w:rPr>
      </w:pPr>
      <w:r>
        <w:rPr>
          <w:lang w:eastAsia="en-US"/>
        </w:rPr>
        <w:t xml:space="preserve">Při programování automatického zavlažování nastal problém. Pokud jsem použil funkci </w:t>
      </w:r>
      <w:r w:rsidRPr="006646B5">
        <w:rPr>
          <w:i/>
          <w:iCs/>
          <w:lang w:eastAsia="en-US"/>
        </w:rPr>
        <w:t>delay()</w:t>
      </w:r>
      <w:r>
        <w:rPr>
          <w:i/>
          <w:iCs/>
          <w:lang w:eastAsia="en-US"/>
        </w:rPr>
        <w:t xml:space="preserve"> </w:t>
      </w:r>
      <w:r>
        <w:rPr>
          <w:lang w:eastAsia="en-US"/>
        </w:rPr>
        <w:t xml:space="preserve">(tj. funkce, která </w:t>
      </w:r>
      <w:r w:rsidR="00121003">
        <w:rPr>
          <w:lang w:eastAsia="en-US"/>
        </w:rPr>
        <w:t xml:space="preserve">pozastaví běh kódu a čeká), tak komunikace s Blynk byla nepoužitelná. Naštěstí jsem ale našel </w:t>
      </w:r>
      <w:r w:rsidR="00CD16C6">
        <w:rPr>
          <w:lang w:eastAsia="en-US"/>
        </w:rPr>
        <w:t>způsob,</w:t>
      </w:r>
      <w:r w:rsidR="00121003">
        <w:rPr>
          <w:lang w:eastAsia="en-US"/>
        </w:rPr>
        <w:t xml:space="preserve"> jak to vyřešit.</w:t>
      </w:r>
    </w:p>
    <w:p w14:paraId="7891CA88" w14:textId="5C31C5F4" w:rsidR="00DB3B9D" w:rsidRDefault="00C22356" w:rsidP="003E04B9">
      <w:pPr>
        <w:pStyle w:val="Sta"/>
        <w:rPr>
          <w:lang w:eastAsia="en-US"/>
        </w:rPr>
      </w:pPr>
      <w:r>
        <w:rPr>
          <w:lang w:eastAsia="en-US"/>
        </w:rPr>
        <w:t>Díky t</w:t>
      </w:r>
      <w:r w:rsidR="0051193D">
        <w:rPr>
          <w:lang w:eastAsia="en-US"/>
        </w:rPr>
        <w:t xml:space="preserve">éto práci </w:t>
      </w:r>
      <w:r w:rsidR="00AB51BA">
        <w:rPr>
          <w:lang w:eastAsia="en-US"/>
        </w:rPr>
        <w:t xml:space="preserve">vím, že nechci být pouze programátor, který píše jen kód a pracuje se softwarem, </w:t>
      </w:r>
      <w:r w:rsidR="00A7732C">
        <w:rPr>
          <w:lang w:eastAsia="en-US"/>
        </w:rPr>
        <w:t>neboť</w:t>
      </w:r>
      <w:r w:rsidR="00AB51BA">
        <w:rPr>
          <w:lang w:eastAsia="en-US"/>
        </w:rPr>
        <w:t xml:space="preserve"> </w:t>
      </w:r>
      <w:r w:rsidR="00A7732C">
        <w:rPr>
          <w:lang w:eastAsia="en-US"/>
        </w:rPr>
        <w:t xml:space="preserve">to </w:t>
      </w:r>
      <w:r w:rsidR="00AB51BA">
        <w:rPr>
          <w:lang w:eastAsia="en-US"/>
        </w:rPr>
        <w:t xml:space="preserve">chci mít spojené </w:t>
      </w:r>
      <w:r w:rsidR="00A7732C">
        <w:rPr>
          <w:lang w:eastAsia="en-US"/>
        </w:rPr>
        <w:t xml:space="preserve">i s hardware. Chtěl bych se </w:t>
      </w:r>
      <w:r w:rsidR="00785037">
        <w:rPr>
          <w:lang w:eastAsia="en-US"/>
        </w:rPr>
        <w:t xml:space="preserve">do budoucna </w:t>
      </w:r>
      <w:r w:rsidR="007C43D0">
        <w:rPr>
          <w:lang w:eastAsia="en-US"/>
        </w:rPr>
        <w:t xml:space="preserve">více </w:t>
      </w:r>
      <w:r w:rsidR="00785037">
        <w:rPr>
          <w:lang w:eastAsia="en-US"/>
        </w:rPr>
        <w:t xml:space="preserve">věnovat </w:t>
      </w:r>
      <w:r w:rsidR="00785037" w:rsidRPr="008F04EC">
        <w:rPr>
          <w:i/>
          <w:iCs/>
          <w:lang w:eastAsia="en-US"/>
        </w:rPr>
        <w:t>IoT</w:t>
      </w:r>
      <w:r w:rsidR="008F04EC">
        <w:rPr>
          <w:lang w:eastAsia="en-US"/>
        </w:rPr>
        <w:t xml:space="preserve"> oboru.</w:t>
      </w:r>
    </w:p>
    <w:p w14:paraId="1961749A" w14:textId="77777777" w:rsidR="00012D34" w:rsidRPr="00F46E7E" w:rsidRDefault="00012D34" w:rsidP="003E04B9">
      <w:pPr>
        <w:pStyle w:val="Sta"/>
        <w:rPr>
          <w:lang w:eastAsia="en-US"/>
        </w:rPr>
      </w:pPr>
    </w:p>
    <w:p w14:paraId="6957B9ED" w14:textId="54D70FC4" w:rsidR="006F508F" w:rsidRDefault="006F508F" w:rsidP="00440DE5">
      <w:pPr>
        <w:pStyle w:val="Neslovannadpis"/>
      </w:pPr>
      <w:bookmarkStart w:id="69" w:name="_Toc86047604"/>
      <w:bookmarkStart w:id="70" w:name="_Toc86055211"/>
      <w:bookmarkStart w:id="71" w:name="_Toc98214009"/>
      <w:r>
        <w:lastRenderedPageBreak/>
        <w:t>Seznam zkratek a odborných výrazů</w:t>
      </w:r>
      <w:bookmarkEnd w:id="69"/>
      <w:bookmarkEnd w:id="70"/>
      <w:bookmarkEnd w:id="71"/>
    </w:p>
    <w:p w14:paraId="4303DD89" w14:textId="74108594" w:rsidR="00CC0945" w:rsidRDefault="00675082" w:rsidP="00CC0945">
      <w:pPr>
        <w:pStyle w:val="Sta"/>
        <w:rPr>
          <w:b/>
          <w:bCs/>
          <w:lang w:eastAsia="en-US"/>
        </w:rPr>
      </w:pPr>
      <w:r w:rsidRPr="00675082">
        <w:rPr>
          <w:b/>
          <w:bCs/>
          <w:lang w:eastAsia="en-US"/>
        </w:rPr>
        <w:t>IoT</w:t>
      </w:r>
    </w:p>
    <w:p w14:paraId="38E17EE5" w14:textId="21370E38" w:rsidR="00675082" w:rsidRDefault="00CA7243" w:rsidP="00364015">
      <w:pPr>
        <w:pStyle w:val="Sta"/>
        <w:ind w:left="1415" w:firstLine="0"/>
        <w:rPr>
          <w:lang w:eastAsia="en-US"/>
        </w:rPr>
      </w:pPr>
      <w:r w:rsidRPr="00CA7243">
        <w:rPr>
          <w:lang w:eastAsia="en-US"/>
        </w:rPr>
        <w:t>Internet of Things</w:t>
      </w:r>
      <w:r>
        <w:rPr>
          <w:lang w:eastAsia="en-US"/>
        </w:rPr>
        <w:t xml:space="preserve"> </w:t>
      </w:r>
      <w:r w:rsidR="00555504" w:rsidRPr="00555504">
        <w:rPr>
          <w:lang w:eastAsia="en-US"/>
        </w:rPr>
        <w:t>–</w:t>
      </w:r>
      <w:r w:rsidR="00555504">
        <w:rPr>
          <w:lang w:eastAsia="en-US"/>
        </w:rPr>
        <w:t xml:space="preserve"> </w:t>
      </w:r>
      <w:r w:rsidR="00364015">
        <w:rPr>
          <w:lang w:eastAsia="en-US"/>
        </w:rPr>
        <w:t>internet</w:t>
      </w:r>
      <w:r w:rsidR="00555504">
        <w:rPr>
          <w:lang w:eastAsia="en-US"/>
        </w:rPr>
        <w:t xml:space="preserve"> věcí</w:t>
      </w:r>
      <w:r w:rsidR="00FC6443">
        <w:rPr>
          <w:lang w:eastAsia="en-US"/>
        </w:rPr>
        <w:t xml:space="preserve">, síť </w:t>
      </w:r>
      <w:r w:rsidR="00364015">
        <w:rPr>
          <w:lang w:eastAsia="en-US"/>
        </w:rPr>
        <w:t>fyzických</w:t>
      </w:r>
      <w:r w:rsidR="00FC6443">
        <w:rPr>
          <w:lang w:eastAsia="en-US"/>
        </w:rPr>
        <w:t xml:space="preserve"> zařízení</w:t>
      </w:r>
      <w:r w:rsidR="00364015">
        <w:rPr>
          <w:lang w:eastAsia="en-US"/>
        </w:rPr>
        <w:t>, které jsou vybaveny elektronikou a senzory</w:t>
      </w:r>
    </w:p>
    <w:p w14:paraId="7FB32C6C" w14:textId="201B5E82" w:rsidR="009B05D5" w:rsidRDefault="009B05D5" w:rsidP="009B05D5">
      <w:pPr>
        <w:pStyle w:val="Sta"/>
        <w:rPr>
          <w:b/>
          <w:bCs/>
          <w:lang w:eastAsia="en-US"/>
        </w:rPr>
      </w:pPr>
      <w:r w:rsidRPr="009B05D5">
        <w:rPr>
          <w:b/>
          <w:bCs/>
          <w:lang w:eastAsia="en-US"/>
        </w:rPr>
        <w:t>DIY</w:t>
      </w:r>
    </w:p>
    <w:p w14:paraId="55056EC7" w14:textId="09FF27D1" w:rsidR="009B05D5" w:rsidRDefault="009B05D5" w:rsidP="00E350B1">
      <w:pPr>
        <w:pStyle w:val="Sta"/>
        <w:ind w:left="1415" w:firstLine="0"/>
        <w:rPr>
          <w:lang w:eastAsia="en-US"/>
        </w:rPr>
      </w:pPr>
      <w:r w:rsidRPr="009B05D5">
        <w:rPr>
          <w:lang w:eastAsia="en-US"/>
        </w:rPr>
        <w:t>Do It Yourself</w:t>
      </w:r>
      <w:r>
        <w:rPr>
          <w:lang w:eastAsia="en-US"/>
        </w:rPr>
        <w:t xml:space="preserve"> </w:t>
      </w:r>
      <w:r w:rsidR="003B7F28" w:rsidRPr="003B7F28">
        <w:rPr>
          <w:lang w:eastAsia="en-US"/>
        </w:rPr>
        <w:t>–</w:t>
      </w:r>
      <w:r w:rsidR="003B7F28">
        <w:rPr>
          <w:lang w:eastAsia="en-US"/>
        </w:rPr>
        <w:t xml:space="preserve"> udělej si sám,</w:t>
      </w:r>
      <w:r w:rsidR="00E350B1">
        <w:rPr>
          <w:lang w:eastAsia="en-US"/>
        </w:rPr>
        <w:t xml:space="preserve"> používá se pokud mliuvíme a projektech, které děláme doma nebo v neprofesionálních podmínkách</w:t>
      </w:r>
    </w:p>
    <w:p w14:paraId="1CA739EB" w14:textId="6C7FB356" w:rsidR="00E350B1" w:rsidRDefault="0046183B" w:rsidP="00E350B1">
      <w:pPr>
        <w:pStyle w:val="Sta"/>
        <w:rPr>
          <w:b/>
          <w:bCs/>
          <w:lang w:eastAsia="en-US"/>
        </w:rPr>
      </w:pPr>
      <w:r w:rsidRPr="0046183B">
        <w:rPr>
          <w:b/>
          <w:bCs/>
          <w:lang w:eastAsia="en-US"/>
        </w:rPr>
        <w:t>IP65</w:t>
      </w:r>
    </w:p>
    <w:p w14:paraId="7A0FCEDE" w14:textId="2A441BD0" w:rsidR="0046183B" w:rsidRDefault="00C22A65" w:rsidP="00C22A65">
      <w:pPr>
        <w:pStyle w:val="Sta"/>
        <w:ind w:left="1415" w:firstLine="0"/>
        <w:rPr>
          <w:lang w:eastAsia="en-US"/>
        </w:rPr>
      </w:pPr>
      <w:r w:rsidRPr="00C22A65">
        <w:rPr>
          <w:lang w:eastAsia="en-US"/>
        </w:rPr>
        <w:t>Ingress Protection</w:t>
      </w:r>
      <w:r>
        <w:rPr>
          <w:lang w:eastAsia="en-US"/>
        </w:rPr>
        <w:t xml:space="preserve"> – stupeň krytí, většinou se používá u </w:t>
      </w:r>
      <w:r w:rsidR="009F5E22">
        <w:rPr>
          <w:lang w:eastAsia="en-US"/>
        </w:rPr>
        <w:t>elektroniku,</w:t>
      </w:r>
      <w:r>
        <w:rPr>
          <w:lang w:eastAsia="en-US"/>
        </w:rPr>
        <w:t xml:space="preserve"> a to hlavně u mobil</w:t>
      </w:r>
      <w:r w:rsidR="00E16080">
        <w:rPr>
          <w:lang w:eastAsia="en-US"/>
        </w:rPr>
        <w:t>ních telefonů</w:t>
      </w:r>
    </w:p>
    <w:p w14:paraId="66774BD0" w14:textId="654623A9" w:rsidR="00C22A65" w:rsidRDefault="009F5E22" w:rsidP="009F5E22">
      <w:pPr>
        <w:pStyle w:val="Sta"/>
        <w:rPr>
          <w:b/>
          <w:bCs/>
          <w:lang w:eastAsia="en-US"/>
        </w:rPr>
      </w:pPr>
      <w:r w:rsidRPr="009F5E22">
        <w:rPr>
          <w:b/>
          <w:bCs/>
          <w:lang w:eastAsia="en-US"/>
        </w:rPr>
        <w:t>TSL</w:t>
      </w:r>
    </w:p>
    <w:p w14:paraId="4ED2F518" w14:textId="2F361FE8" w:rsidR="009F5E22" w:rsidRDefault="00DE3EA9" w:rsidP="002514C2">
      <w:pPr>
        <w:pStyle w:val="Sta"/>
        <w:ind w:left="1415" w:firstLine="0"/>
        <w:rPr>
          <w:lang w:eastAsia="en-US"/>
        </w:rPr>
      </w:pPr>
      <w:r w:rsidRPr="00DE3EA9">
        <w:rPr>
          <w:lang w:eastAsia="en-US"/>
        </w:rPr>
        <w:t>Trasnport Layer Security</w:t>
      </w:r>
      <w:r>
        <w:rPr>
          <w:lang w:eastAsia="en-US"/>
        </w:rPr>
        <w:t xml:space="preserve"> – </w:t>
      </w:r>
      <w:r w:rsidR="00F77F23">
        <w:rPr>
          <w:lang w:eastAsia="en-US"/>
        </w:rPr>
        <w:t>protokoly</w:t>
      </w:r>
      <w:r w:rsidR="002514C2">
        <w:rPr>
          <w:lang w:eastAsia="en-US"/>
        </w:rPr>
        <w:t xml:space="preserve">, které </w:t>
      </w:r>
      <w:r w:rsidR="00715D63">
        <w:rPr>
          <w:lang w:eastAsia="en-US"/>
        </w:rPr>
        <w:t>se využívají</w:t>
      </w:r>
      <w:r w:rsidR="002514C2">
        <w:rPr>
          <w:lang w:eastAsia="en-US"/>
        </w:rPr>
        <w:t xml:space="preserve"> pro zabezpečenou komunikaci po internetu</w:t>
      </w:r>
    </w:p>
    <w:p w14:paraId="06FC435C" w14:textId="496477BD" w:rsidR="002514C2" w:rsidRDefault="00B873C5" w:rsidP="002514C2">
      <w:pPr>
        <w:pStyle w:val="Sta"/>
        <w:rPr>
          <w:b/>
          <w:bCs/>
          <w:lang w:eastAsia="en-US"/>
        </w:rPr>
      </w:pPr>
      <w:r w:rsidRPr="00B873C5">
        <w:rPr>
          <w:b/>
          <w:bCs/>
          <w:lang w:eastAsia="en-US"/>
        </w:rPr>
        <w:t>EEPROM</w:t>
      </w:r>
    </w:p>
    <w:p w14:paraId="2E525FC8" w14:textId="1CF3D817" w:rsidR="00B873C5" w:rsidRDefault="00623CF7" w:rsidP="00205E36">
      <w:pPr>
        <w:pStyle w:val="Sta"/>
        <w:ind w:left="1415" w:firstLine="0"/>
        <w:rPr>
          <w:lang w:eastAsia="en-US"/>
        </w:rPr>
      </w:pPr>
      <w:r w:rsidRPr="00623CF7">
        <w:rPr>
          <w:lang w:eastAsia="en-US"/>
        </w:rPr>
        <w:t>Electrically Erasable Programmable Read-Only Memory</w:t>
      </w:r>
      <w:r>
        <w:rPr>
          <w:lang w:eastAsia="en-US"/>
        </w:rPr>
        <w:t xml:space="preserve"> – jedná se o typ paměti </w:t>
      </w:r>
      <w:r w:rsidR="00205E36">
        <w:rPr>
          <w:lang w:eastAsia="en-US"/>
        </w:rPr>
        <w:t>flash, která jde elektricky vymazat</w:t>
      </w:r>
    </w:p>
    <w:p w14:paraId="51B5A71F" w14:textId="03AF95DF" w:rsidR="008D7BEE" w:rsidRDefault="008D7BEE" w:rsidP="008D7BEE">
      <w:pPr>
        <w:pStyle w:val="Sta"/>
        <w:rPr>
          <w:b/>
          <w:bCs/>
          <w:lang w:eastAsia="en-US"/>
        </w:rPr>
      </w:pPr>
      <w:r w:rsidRPr="008D7BEE">
        <w:rPr>
          <w:b/>
          <w:bCs/>
          <w:lang w:eastAsia="en-US"/>
        </w:rPr>
        <w:t>I2C</w:t>
      </w:r>
    </w:p>
    <w:p w14:paraId="021545A3" w14:textId="5547574C" w:rsidR="008D7BEE" w:rsidRDefault="00AC26AA" w:rsidP="0072395A">
      <w:pPr>
        <w:pStyle w:val="Sta"/>
        <w:ind w:left="1415" w:firstLine="0"/>
        <w:rPr>
          <w:lang w:eastAsia="en-US"/>
        </w:rPr>
      </w:pPr>
      <w:r w:rsidRPr="00AC26AA">
        <w:rPr>
          <w:lang w:eastAsia="en-US"/>
        </w:rPr>
        <w:t>Inter-Integrated Circuit</w:t>
      </w:r>
      <w:r>
        <w:rPr>
          <w:lang w:eastAsia="en-US"/>
        </w:rPr>
        <w:t xml:space="preserve"> – multi-masterová počítačová sběrnice</w:t>
      </w:r>
      <w:r w:rsidR="0072395A">
        <w:rPr>
          <w:lang w:eastAsia="en-US"/>
        </w:rPr>
        <w:t>, vyvinutá firmou Philips</w:t>
      </w:r>
    </w:p>
    <w:p w14:paraId="5291DB53" w14:textId="75439DC3" w:rsidR="004828B1" w:rsidRDefault="004828B1" w:rsidP="004828B1">
      <w:pPr>
        <w:pStyle w:val="Sta"/>
        <w:rPr>
          <w:b/>
          <w:bCs/>
          <w:lang w:eastAsia="en-US"/>
        </w:rPr>
      </w:pPr>
      <w:r w:rsidRPr="004828B1">
        <w:rPr>
          <w:b/>
          <w:bCs/>
          <w:lang w:eastAsia="en-US"/>
        </w:rPr>
        <w:t>UI</w:t>
      </w:r>
    </w:p>
    <w:p w14:paraId="2A050F8D" w14:textId="01EFBC31" w:rsidR="004828B1" w:rsidRPr="0002667F" w:rsidRDefault="0002667F" w:rsidP="00C25FC3">
      <w:pPr>
        <w:pStyle w:val="Sta"/>
        <w:ind w:left="1415" w:firstLine="0"/>
        <w:rPr>
          <w:lang w:eastAsia="en-US"/>
        </w:rPr>
      </w:pPr>
      <w:r w:rsidRPr="0002667F">
        <w:rPr>
          <w:lang w:eastAsia="en-US"/>
        </w:rPr>
        <w:t>User Interface</w:t>
      </w:r>
      <w:r>
        <w:rPr>
          <w:lang w:eastAsia="en-US"/>
        </w:rPr>
        <w:t xml:space="preserve"> – </w:t>
      </w:r>
      <w:r w:rsidR="00A24C2D">
        <w:rPr>
          <w:lang w:eastAsia="en-US"/>
        </w:rPr>
        <w:t xml:space="preserve">uživatelské rozhraní, </w:t>
      </w:r>
      <w:r>
        <w:rPr>
          <w:lang w:eastAsia="en-US"/>
        </w:rPr>
        <w:t>většinou grafické prostředí</w:t>
      </w:r>
      <w:r w:rsidR="00FB36BB">
        <w:rPr>
          <w:lang w:eastAsia="en-US"/>
        </w:rPr>
        <w:t xml:space="preserve">, </w:t>
      </w:r>
      <w:r w:rsidR="00AE65A1">
        <w:rPr>
          <w:lang w:eastAsia="en-US"/>
        </w:rPr>
        <w:t>pr</w:t>
      </w:r>
      <w:r w:rsidR="00C25FC3">
        <w:rPr>
          <w:lang w:eastAsia="en-US"/>
        </w:rPr>
        <w:t>o lepší orientaci v ovládání</w:t>
      </w:r>
    </w:p>
    <w:p w14:paraId="2E2DF603" w14:textId="54EF1C7D" w:rsidR="001847E9" w:rsidRDefault="00440DE5" w:rsidP="001847E9">
      <w:pPr>
        <w:pStyle w:val="Neslovannadpis"/>
      </w:pPr>
      <w:bookmarkStart w:id="72" w:name="_Toc86047605"/>
      <w:bookmarkStart w:id="73" w:name="_Toc86055212"/>
      <w:bookmarkStart w:id="74" w:name="_Toc98214010"/>
      <w:r>
        <w:lastRenderedPageBreak/>
        <w:t>Seznam obrázků</w:t>
      </w:r>
      <w:bookmarkStart w:id="75" w:name="_Toc86047606"/>
      <w:bookmarkEnd w:id="72"/>
      <w:bookmarkEnd w:id="73"/>
      <w:bookmarkEnd w:id="74"/>
    </w:p>
    <w:p w14:paraId="3027BA94" w14:textId="54E4EB6F" w:rsidR="00DF2633" w:rsidRDefault="007E6DF6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8214013" w:history="1">
        <w:r w:rsidR="00DF2633" w:rsidRPr="00B23ACB">
          <w:rPr>
            <w:rStyle w:val="Hypertextovodkaz"/>
            <w:noProof/>
          </w:rPr>
          <w:t>Obrázek 1 Arduino Zero (1)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_Toc98214013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4</w:t>
        </w:r>
        <w:r w:rsidR="00DF2633">
          <w:rPr>
            <w:noProof/>
            <w:webHidden/>
          </w:rPr>
          <w:fldChar w:fldCharType="end"/>
        </w:r>
      </w:hyperlink>
    </w:p>
    <w:p w14:paraId="7F2D9E3F" w14:textId="0D22CC73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4" w:history="1">
        <w:r w:rsidR="00DF2633" w:rsidRPr="00B23ACB">
          <w:rPr>
            <w:rStyle w:val="Hypertextovodkaz"/>
            <w:noProof/>
          </w:rPr>
          <w:t>Obrázek 2 ESP32 (2)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_Toc98214014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4</w:t>
        </w:r>
        <w:r w:rsidR="00DF2633">
          <w:rPr>
            <w:noProof/>
            <w:webHidden/>
          </w:rPr>
          <w:fldChar w:fldCharType="end"/>
        </w:r>
      </w:hyperlink>
    </w:p>
    <w:p w14:paraId="141CD8F7" w14:textId="420EF525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5" w:history="1">
        <w:r w:rsidR="00DF2633" w:rsidRPr="00B23ACB">
          <w:rPr>
            <w:rStyle w:val="Hypertextovodkaz"/>
            <w:noProof/>
          </w:rPr>
          <w:t>Obrázek 3 Raspberry Pi 4 (3)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_Toc98214015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5</w:t>
        </w:r>
        <w:r w:rsidR="00DF2633">
          <w:rPr>
            <w:noProof/>
            <w:webHidden/>
          </w:rPr>
          <w:fldChar w:fldCharType="end"/>
        </w:r>
      </w:hyperlink>
    </w:p>
    <w:p w14:paraId="31BC3BCC" w14:textId="7634568C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6" w:history="1">
        <w:r w:rsidR="00DF2633" w:rsidRPr="00B23ACB">
          <w:rPr>
            <w:rStyle w:val="Hypertextovodkaz"/>
            <w:noProof/>
          </w:rPr>
          <w:t>Obrázek 4 Senzor DHT11 (4)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_Toc98214016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7</w:t>
        </w:r>
        <w:r w:rsidR="00DF2633">
          <w:rPr>
            <w:noProof/>
            <w:webHidden/>
          </w:rPr>
          <w:fldChar w:fldCharType="end"/>
        </w:r>
      </w:hyperlink>
    </w:p>
    <w:p w14:paraId="1D4EC034" w14:textId="55A2A933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7" w:history="1">
        <w:r w:rsidR="00DF2633" w:rsidRPr="00B23ACB">
          <w:rPr>
            <w:rStyle w:val="Hypertextovodkaz"/>
            <w:noProof/>
          </w:rPr>
          <w:t>Obrázek 5 Senzor DHT22 (5)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_Toc98214017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7</w:t>
        </w:r>
        <w:r w:rsidR="00DF2633">
          <w:rPr>
            <w:noProof/>
            <w:webHidden/>
          </w:rPr>
          <w:fldChar w:fldCharType="end"/>
        </w:r>
      </w:hyperlink>
    </w:p>
    <w:p w14:paraId="71303C1E" w14:textId="3BB4BC34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8" w:history="1">
        <w:r w:rsidR="00DF2633" w:rsidRPr="00B23ACB">
          <w:rPr>
            <w:rStyle w:val="Hypertextovodkaz"/>
            <w:noProof/>
          </w:rPr>
          <w:t>Obrázek 6 Senzor vlhkosti zeminy (5)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_Toc98214018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8</w:t>
        </w:r>
        <w:r w:rsidR="00DF2633">
          <w:rPr>
            <w:noProof/>
            <w:webHidden/>
          </w:rPr>
          <w:fldChar w:fldCharType="end"/>
        </w:r>
      </w:hyperlink>
    </w:p>
    <w:p w14:paraId="627F31B3" w14:textId="690D04A7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19" w:history="1">
        <w:r w:rsidR="00DF2633" w:rsidRPr="00B23ACB">
          <w:rPr>
            <w:rStyle w:val="Hypertextovodkaz"/>
            <w:noProof/>
          </w:rPr>
          <w:t>Obrázek 7 Ultrazvukový senzor vzdálenosti (6)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_Toc98214019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9</w:t>
        </w:r>
        <w:r w:rsidR="00DF2633">
          <w:rPr>
            <w:noProof/>
            <w:webHidden/>
          </w:rPr>
          <w:fldChar w:fldCharType="end"/>
        </w:r>
      </w:hyperlink>
    </w:p>
    <w:p w14:paraId="44A281F5" w14:textId="1037EE12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0" w:history="1">
        <w:r w:rsidR="00DF2633" w:rsidRPr="00B23ACB">
          <w:rPr>
            <w:rStyle w:val="Hypertextovodkaz"/>
            <w:noProof/>
          </w:rPr>
          <w:t>Obrázek 8 Plno spektrální LED pásek (7)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_Toc98214020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10</w:t>
        </w:r>
        <w:r w:rsidR="00DF2633">
          <w:rPr>
            <w:noProof/>
            <w:webHidden/>
          </w:rPr>
          <w:fldChar w:fldCharType="end"/>
        </w:r>
      </w:hyperlink>
    </w:p>
    <w:p w14:paraId="29607D5B" w14:textId="0825BEE3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1" w:history="1">
        <w:r w:rsidR="00DF2633" w:rsidRPr="00B23ACB">
          <w:rPr>
            <w:rStyle w:val="Hypertextovodkaz"/>
            <w:noProof/>
          </w:rPr>
          <w:t>Obrázek 9 Vodní čerpadlo (8)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_Toc98214021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10</w:t>
        </w:r>
        <w:r w:rsidR="00DF2633">
          <w:rPr>
            <w:noProof/>
            <w:webHidden/>
          </w:rPr>
          <w:fldChar w:fldCharType="end"/>
        </w:r>
      </w:hyperlink>
    </w:p>
    <w:p w14:paraId="75B5CE5E" w14:textId="5BF323A7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2" w:history="1">
        <w:r w:rsidR="00DF2633" w:rsidRPr="00B23ACB">
          <w:rPr>
            <w:rStyle w:val="Hypertextovodkaz"/>
            <w:noProof/>
          </w:rPr>
          <w:t>Obrázek 10 Piezo difuzér (9)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_Toc98214022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11</w:t>
        </w:r>
        <w:r w:rsidR="00DF2633">
          <w:rPr>
            <w:noProof/>
            <w:webHidden/>
          </w:rPr>
          <w:fldChar w:fldCharType="end"/>
        </w:r>
      </w:hyperlink>
    </w:p>
    <w:p w14:paraId="5ABAE2D5" w14:textId="517CC877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3" w:history="1">
        <w:r w:rsidR="00DF2633" w:rsidRPr="00B23ACB">
          <w:rPr>
            <w:rStyle w:val="Hypertextovodkaz"/>
            <w:noProof/>
          </w:rPr>
          <w:t>Obrázek 11 Vytváření nového projektu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_Toc98214023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14</w:t>
        </w:r>
        <w:r w:rsidR="00DF2633">
          <w:rPr>
            <w:noProof/>
            <w:webHidden/>
          </w:rPr>
          <w:fldChar w:fldCharType="end"/>
        </w:r>
      </w:hyperlink>
    </w:p>
    <w:p w14:paraId="4E9CFACA" w14:textId="3CA50F94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4" w:history="1">
        <w:r w:rsidR="00DF2633" w:rsidRPr="00B23ACB">
          <w:rPr>
            <w:rStyle w:val="Hypertextovodkaz"/>
            <w:noProof/>
          </w:rPr>
          <w:t>Obrázek 12 Nastavení vlastního serveru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_Toc98214024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15</w:t>
        </w:r>
        <w:r w:rsidR="00DF2633">
          <w:rPr>
            <w:noProof/>
            <w:webHidden/>
          </w:rPr>
          <w:fldChar w:fldCharType="end"/>
        </w:r>
      </w:hyperlink>
    </w:p>
    <w:p w14:paraId="774E096C" w14:textId="2E6FB449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5" w:history="1">
        <w:r w:rsidR="00DF2633" w:rsidRPr="00B23ACB">
          <w:rPr>
            <w:rStyle w:val="Hypertextovodkaz"/>
            <w:noProof/>
          </w:rPr>
          <w:t>Obrázek 13 Zapnutí sdílení našeho projektu s ostatními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_Toc98214025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15</w:t>
        </w:r>
        <w:r w:rsidR="00DF2633">
          <w:rPr>
            <w:noProof/>
            <w:webHidden/>
          </w:rPr>
          <w:fldChar w:fldCharType="end"/>
        </w:r>
      </w:hyperlink>
    </w:p>
    <w:p w14:paraId="07CC5F9C" w14:textId="5FD6EE90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6" w:history="1">
        <w:r w:rsidR="00DF2633" w:rsidRPr="00B23ACB">
          <w:rPr>
            <w:rStyle w:val="Hypertextovodkaz"/>
            <w:noProof/>
          </w:rPr>
          <w:t>Obrázek 14 Ukázka Blynk komponent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_Toc98214026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16</w:t>
        </w:r>
        <w:r w:rsidR="00DF2633">
          <w:rPr>
            <w:noProof/>
            <w:webHidden/>
          </w:rPr>
          <w:fldChar w:fldCharType="end"/>
        </w:r>
      </w:hyperlink>
    </w:p>
    <w:p w14:paraId="467CA263" w14:textId="3110924B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7" w:history="1">
        <w:r w:rsidR="00DF2633" w:rsidRPr="00B23ACB">
          <w:rPr>
            <w:rStyle w:val="Hypertextovodkaz"/>
            <w:noProof/>
          </w:rPr>
          <w:t>Obrázek 15 Hotová konstrukce skleníku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_Toc98214027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23</w:t>
        </w:r>
        <w:r w:rsidR="00DF2633">
          <w:rPr>
            <w:noProof/>
            <w:webHidden/>
          </w:rPr>
          <w:fldChar w:fldCharType="end"/>
        </w:r>
      </w:hyperlink>
    </w:p>
    <w:p w14:paraId="366E8B14" w14:textId="6BBA123E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8" w:history="1">
        <w:r w:rsidR="00DF2633" w:rsidRPr="00B23ACB">
          <w:rPr>
            <w:rStyle w:val="Hypertextovodkaz"/>
            <w:noProof/>
          </w:rPr>
          <w:t>Obrázek 16 Ukázka obal s řídící jednotkou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_Toc98214028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23</w:t>
        </w:r>
        <w:r w:rsidR="00DF2633">
          <w:rPr>
            <w:noProof/>
            <w:webHidden/>
          </w:rPr>
          <w:fldChar w:fldCharType="end"/>
        </w:r>
      </w:hyperlink>
    </w:p>
    <w:p w14:paraId="49DA534F" w14:textId="01584F52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29" w:history="1">
        <w:r w:rsidR="00DF2633" w:rsidRPr="00B23ACB">
          <w:rPr>
            <w:rStyle w:val="Hypertextovodkaz"/>
            <w:noProof/>
          </w:rPr>
          <w:t>Obrázek 17 Popis částí skleníku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_Toc98214029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23</w:t>
        </w:r>
        <w:r w:rsidR="00DF2633">
          <w:rPr>
            <w:noProof/>
            <w:webHidden/>
          </w:rPr>
          <w:fldChar w:fldCharType="end"/>
        </w:r>
      </w:hyperlink>
    </w:p>
    <w:p w14:paraId="57BADDC2" w14:textId="231687DA" w:rsidR="00DF2633" w:rsidRDefault="00766802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14030" w:history="1">
        <w:r w:rsidR="00DF2633" w:rsidRPr="00B23ACB">
          <w:rPr>
            <w:rStyle w:val="Hypertextovodkaz"/>
            <w:noProof/>
          </w:rPr>
          <w:t>Obrázek 18 Ukázka hotového projektu v aplikaci Blynk</w:t>
        </w:r>
        <w:r w:rsidR="00DF2633">
          <w:rPr>
            <w:noProof/>
            <w:webHidden/>
          </w:rPr>
          <w:tab/>
        </w:r>
        <w:r w:rsidR="00DF2633">
          <w:rPr>
            <w:noProof/>
            <w:webHidden/>
          </w:rPr>
          <w:fldChar w:fldCharType="begin"/>
        </w:r>
        <w:r w:rsidR="00DF2633">
          <w:rPr>
            <w:noProof/>
            <w:webHidden/>
          </w:rPr>
          <w:instrText xml:space="preserve"> PAGEREF _Toc98214030 \h </w:instrText>
        </w:r>
        <w:r w:rsidR="00DF2633">
          <w:rPr>
            <w:noProof/>
            <w:webHidden/>
          </w:rPr>
        </w:r>
        <w:r w:rsidR="00DF2633">
          <w:rPr>
            <w:noProof/>
            <w:webHidden/>
          </w:rPr>
          <w:fldChar w:fldCharType="separate"/>
        </w:r>
        <w:r w:rsidR="00DF2633">
          <w:rPr>
            <w:noProof/>
            <w:webHidden/>
          </w:rPr>
          <w:t>26</w:t>
        </w:r>
        <w:r w:rsidR="00DF2633">
          <w:rPr>
            <w:noProof/>
            <w:webHidden/>
          </w:rPr>
          <w:fldChar w:fldCharType="end"/>
        </w:r>
      </w:hyperlink>
    </w:p>
    <w:p w14:paraId="4F2E481E" w14:textId="36DA3012" w:rsidR="002570DC" w:rsidRDefault="007E6DF6" w:rsidP="00394D8A">
      <w:r>
        <w:fldChar w:fldCharType="end"/>
      </w:r>
    </w:p>
    <w:bookmarkStart w:id="76" w:name="_Toc86055213" w:displacedByCustomXml="next"/>
    <w:bookmarkStart w:id="77" w:name="_Toc98214011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D918B14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75"/>
          <w:bookmarkEnd w:id="77"/>
          <w:bookmarkEnd w:id="76"/>
        </w:p>
        <w:p w14:paraId="31AFBBF0" w14:textId="77777777" w:rsidR="00DF2633" w:rsidRDefault="00440DE5" w:rsidP="00DF2633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DF2633">
            <w:rPr>
              <w:noProof/>
            </w:rPr>
            <w:t xml:space="preserve">1. </w:t>
          </w:r>
          <w:r w:rsidR="00DF2633">
            <w:rPr>
              <w:b/>
              <w:bCs/>
              <w:noProof/>
            </w:rPr>
            <w:t>reichelt elektronik GmbH &amp; Co. KG.</w:t>
          </w:r>
          <w:r w:rsidR="00DF2633">
            <w:rPr>
              <w:noProof/>
            </w:rPr>
            <w:t xml:space="preserve"> Arduino Zero, SAMD21, USB Micro. </w:t>
          </w:r>
          <w:r w:rsidR="00DF2633">
            <w:rPr>
              <w:i/>
              <w:iCs/>
              <w:noProof/>
            </w:rPr>
            <w:t xml:space="preserve">Reichelt. </w:t>
          </w:r>
          <w:r w:rsidR="00DF2633">
            <w:rPr>
              <w:noProof/>
            </w:rPr>
            <w:t>[Online] [Citace: 26. Únor 2022.] https://www.reichelt.com/de/en/arduino-zero-samd21-usb-micro-arduino-zero-p313442.html?r=1.</w:t>
          </w:r>
        </w:p>
        <w:p w14:paraId="3DC9A906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Mouser Electronics, Inc.</w:t>
          </w:r>
          <w:r>
            <w:rPr>
              <w:noProof/>
            </w:rPr>
            <w:t xml:space="preserve"> Espressif Systems ESP32-DevKitC-32UE. </w:t>
          </w:r>
          <w:r>
            <w:rPr>
              <w:i/>
              <w:iCs/>
              <w:noProof/>
            </w:rPr>
            <w:t xml:space="preserve">Mouser Electronics. </w:t>
          </w:r>
          <w:r>
            <w:rPr>
              <w:noProof/>
            </w:rPr>
            <w:t>[Online] [Citace: 26. Ůnor 2022.] https://cz.mouser.com/ProductDetail/Espressif-Systems/ESP32-DevKitC-32UE?qs=GedFDFLaBXFguOYDKoZ3jA%3D%3D.</w:t>
          </w:r>
        </w:p>
        <w:p w14:paraId="7C6625EA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3. —. Raspberry Pi RPI4-MODBP-8GB-BULK. </w:t>
          </w:r>
          <w:r>
            <w:rPr>
              <w:i/>
              <w:iCs/>
              <w:noProof/>
            </w:rPr>
            <w:t xml:space="preserve">Mouser Electronics. </w:t>
          </w:r>
          <w:r>
            <w:rPr>
              <w:noProof/>
            </w:rPr>
            <w:t>[Online] [Citace: 26. Únor 2022.] https://cz.mouser.com/ProductDetail/Raspberry-Pi/RPI4-MODBP-8GB-BULK?qs=sPbYRqrBIVlrjhMid19vUA%3D%3D.</w:t>
          </w:r>
        </w:p>
        <w:p w14:paraId="75C980EF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KONTAKT ELEKTRONIK spol. s r.o.</w:t>
          </w:r>
          <w:r>
            <w:rPr>
              <w:noProof/>
            </w:rPr>
            <w:t xml:space="preserve"> A-DHT11. </w:t>
          </w:r>
          <w:r>
            <w:rPr>
              <w:i/>
              <w:iCs/>
              <w:noProof/>
            </w:rPr>
            <w:t xml:space="preserve">EMO. </w:t>
          </w:r>
          <w:r>
            <w:rPr>
              <w:noProof/>
            </w:rPr>
            <w:t>[Online] [Citace: 26. Únor 2022.] https://www.emo.cz/p/a-dht11.</w:t>
          </w:r>
        </w:p>
        <w:p w14:paraId="4E6445A3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ElectroPeak Inc.</w:t>
          </w:r>
          <w:r>
            <w:rPr>
              <w:noProof/>
            </w:rPr>
            <w:t xml:space="preserve"> ElectroPeak. </w:t>
          </w:r>
          <w:r>
            <w:rPr>
              <w:i/>
              <w:iCs/>
              <w:noProof/>
            </w:rPr>
            <w:t xml:space="preserve">DHT22 Temperature Humidity Sensor. </w:t>
          </w:r>
          <w:r>
            <w:rPr>
              <w:noProof/>
            </w:rPr>
            <w:t>[Online] [Citace: 26. Únor 2022.] https://electropeak.com/sensor-dht22-1.</w:t>
          </w:r>
        </w:p>
        <w:p w14:paraId="77D05EF2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Netigo.</w:t>
          </w:r>
          <w:r>
            <w:rPr>
              <w:noProof/>
            </w:rPr>
            <w:t xml:space="preserve"> Capacitive Analog Soil Moisture Sensor. </w:t>
          </w:r>
          <w:r>
            <w:rPr>
              <w:i/>
              <w:iCs/>
              <w:noProof/>
            </w:rPr>
            <w:t xml:space="preserve">Netigo . </w:t>
          </w:r>
          <w:r>
            <w:rPr>
              <w:noProof/>
            </w:rPr>
            <w:t>[Online] [Citace: 26. Únor 2022.] https://nettigo.eu/products/capacitive-analog-soil-moisture-sensor.</w:t>
          </w:r>
        </w:p>
        <w:p w14:paraId="0FD756DD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ECLIPSERA s.r.o.</w:t>
          </w:r>
          <w:r>
            <w:rPr>
              <w:noProof/>
            </w:rPr>
            <w:t xml:space="preserve"> Ultrazvukový měřič vzdálenosti. </w:t>
          </w:r>
          <w:r>
            <w:rPr>
              <w:i/>
              <w:iCs/>
              <w:noProof/>
            </w:rPr>
            <w:t xml:space="preserve">Drátek. </w:t>
          </w:r>
          <w:r>
            <w:rPr>
              <w:noProof/>
            </w:rPr>
            <w:t>[Online] [Citace: 26. Ůnor 2022.] https://dratek.cz/arduino/846-eses-ultrazvukovy-meric-vzdalenosti-hc-04-pro-jednodeskove-pocitace.html.</w:t>
          </w:r>
        </w:p>
        <w:p w14:paraId="532C13F5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Softima s.r.o.</w:t>
          </w:r>
          <w:r>
            <w:rPr>
              <w:noProof/>
            </w:rPr>
            <w:t xml:space="preserve"> LED pásek GROW 12V. </w:t>
          </w:r>
          <w:r>
            <w:rPr>
              <w:i/>
              <w:iCs/>
              <w:noProof/>
            </w:rPr>
            <w:t xml:space="preserve">Hadex. </w:t>
          </w:r>
          <w:r>
            <w:rPr>
              <w:noProof/>
            </w:rPr>
            <w:t>[Online] [Citace: 23. Únor 2022.] https://www.hadex.cz/k039-100-led-pasek-grow-12v-10mm-plnospektralni-60x-led5050m-ip65-civka-5m/?gclid=CjwKCAiAg6yRBhBNEiwAeVyL0NmZFkhmSCY4yFnVwlY1lBMQ1xxsyr8WSjngA6LjeIzytY4wpnsUgBoCCNcQAvD_BwE.</w:t>
          </w:r>
        </w:p>
        <w:p w14:paraId="5D067645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ECLIPSERA s.r.o.</w:t>
          </w:r>
          <w:r>
            <w:rPr>
              <w:noProof/>
            </w:rPr>
            <w:t xml:space="preserve"> Vodní čerpadlo se silentbloky DC 6-12V R385. </w:t>
          </w:r>
          <w:r>
            <w:rPr>
              <w:i/>
              <w:iCs/>
              <w:noProof/>
            </w:rPr>
            <w:t xml:space="preserve">Dratek. </w:t>
          </w:r>
          <w:r>
            <w:rPr>
              <w:noProof/>
            </w:rPr>
            <w:t>[Online] [Citace: 26. Únor 2022.] https://dratek.cz/arduino/7521-vodni-cerpadlo-se-silentbloky-dc-6-12v-r385.html?gclid=CjwKCAiAg6yRBhBNEiwAeVyL0HV7gG9EKYTUXuWV-X4rqiUJPYUOJk6WB6-u2xyf1aVgEH_Tg6UvohoCtGIQAvD_BwE.</w:t>
          </w:r>
        </w:p>
        <w:p w14:paraId="5BF40DDB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10. </w:t>
          </w:r>
          <w:r>
            <w:rPr>
              <w:b/>
              <w:bCs/>
              <w:noProof/>
            </w:rPr>
            <w:t>Fruugo.com Ltd.</w:t>
          </w:r>
          <w:r>
            <w:rPr>
              <w:noProof/>
            </w:rPr>
            <w:t xml:space="preserve"> Zvlhčovač vzduchu Driver Board Mist Maker Fogger. </w:t>
          </w:r>
          <w:r>
            <w:rPr>
              <w:i/>
              <w:iCs/>
              <w:noProof/>
            </w:rPr>
            <w:t xml:space="preserve">Fruugo. </w:t>
          </w:r>
          <w:r>
            <w:rPr>
              <w:noProof/>
            </w:rPr>
            <w:t>[Online] [Citace: 26. Únor 2022.] https://www.fruugo.cz/zvlhcovac-vzduchu-driver-board-mist-maker-fogger-ultrazvukove-atomizacni-disky/p-67824361-136174521?language=cs&amp;ac=croud&amp;gclid=CjwKCAiAg6yRBhBNEiwAeVyL0OcCLuGhr4iPYAXNzCfCKBVHtWRtjwYOqNSppXd9fFvcA-BJJf1TCxoC4FQQAvD_BwE.</w:t>
          </w:r>
        </w:p>
        <w:p w14:paraId="3CC46DC4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Ghosh, Abhishek.</w:t>
          </w:r>
          <w:r>
            <w:rPr>
              <w:noProof/>
            </w:rPr>
            <w:t xml:space="preserve"> ESP32 vs Arduino : How ESP32 is Different from Arduino. </w:t>
          </w:r>
          <w:r>
            <w:rPr>
              <w:i/>
              <w:iCs/>
              <w:noProof/>
            </w:rPr>
            <w:t xml:space="preserve">The Customize Windows. </w:t>
          </w:r>
          <w:r>
            <w:rPr>
              <w:noProof/>
            </w:rPr>
            <w:t>[Online] 16. Květen 2020. [Citace: 15. Leden 2022.] https://thecustomizewindows.com/2020/05/esp32-vs-arduino-how-esp32-is-different-from-arduino/.</w:t>
          </w:r>
        </w:p>
        <w:p w14:paraId="56B3BE8F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Aufranc, Jean-Luc.</w:t>
          </w:r>
          <w:r>
            <w:rPr>
              <w:noProof/>
            </w:rPr>
            <w:t xml:space="preserve"> Know the Differences between Raspberry Pi, Arduino, and ESP8266/ESP32. </w:t>
          </w:r>
          <w:r>
            <w:rPr>
              <w:i/>
              <w:iCs/>
              <w:noProof/>
            </w:rPr>
            <w:t xml:space="preserve">CNX software - Embedded systems news. </w:t>
          </w:r>
          <w:r>
            <w:rPr>
              <w:noProof/>
            </w:rPr>
            <w:t>[Online] 24. Březen 2020. [Citace: 15. Leden 2022.] https://www.cnx-software.com/2020/03/24/know-the-differences-between-raspberry-pi-arduino-and-esp8266-esp32/.</w:t>
          </w:r>
        </w:p>
        <w:p w14:paraId="48A2634B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>
            <w:rPr>
              <w:b/>
              <w:bCs/>
              <w:noProof/>
            </w:rPr>
            <w:t>Santos, R.</w:t>
          </w:r>
          <w:r>
            <w:rPr>
              <w:noProof/>
            </w:rPr>
            <w:t xml:space="preserve"> 9 Arduino Compatible Temperature Sensors. </w:t>
          </w:r>
          <w:r>
            <w:rPr>
              <w:i/>
              <w:iCs/>
              <w:noProof/>
            </w:rPr>
            <w:t xml:space="preserve">RandomNerdTutorials. </w:t>
          </w:r>
          <w:r>
            <w:rPr>
              <w:noProof/>
            </w:rPr>
            <w:t>[Online] 16. Červenec 2019. [Citace: 15. Leden 2022.] https://randomnerdtutorials.com/9-arduino-compatible-temperature-sensors-for-your-electronics-projects/.</w:t>
          </w:r>
        </w:p>
        <w:p w14:paraId="18C80AF1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14. </w:t>
          </w:r>
          <w:r>
            <w:rPr>
              <w:b/>
              <w:bCs/>
              <w:noProof/>
            </w:rPr>
            <w:t>Arduino.</w:t>
          </w:r>
          <w:r>
            <w:rPr>
              <w:noProof/>
            </w:rPr>
            <w:t xml:space="preserve"> Sensors&amp;Environment. </w:t>
          </w:r>
          <w:r>
            <w:rPr>
              <w:i/>
              <w:iCs/>
              <w:noProof/>
            </w:rPr>
            <w:t xml:space="preserve">Arduino. </w:t>
          </w:r>
          <w:r>
            <w:rPr>
              <w:noProof/>
            </w:rPr>
            <w:t>[Online] [Citace: 13. Listopad 2021.] https://store.arduino.cc/collections/sensors-environment?page=3&amp;grid_list=list-view.</w:t>
          </w:r>
        </w:p>
        <w:p w14:paraId="4D587918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15. </w:t>
          </w:r>
          <w:r>
            <w:rPr>
              <w:b/>
              <w:bCs/>
              <w:noProof/>
            </w:rPr>
            <w:t>Climate Control Systems Inc.</w:t>
          </w:r>
          <w:r>
            <w:rPr>
              <w:noProof/>
            </w:rPr>
            <w:t xml:space="preserve"> GREENHOUSE CONTROL SYSTEMS &amp; TECHNOLOGY. </w:t>
          </w:r>
          <w:r>
            <w:rPr>
              <w:i/>
              <w:iCs/>
              <w:noProof/>
            </w:rPr>
            <w:t xml:space="preserve">Climate Control System. </w:t>
          </w:r>
          <w:r>
            <w:rPr>
              <w:noProof/>
            </w:rPr>
            <w:t>[Online] [Citace: 13. Listopad 2021.] https://www.climatecontrol.com/blog/greenhouse-control-systems/.</w:t>
          </w:r>
        </w:p>
        <w:p w14:paraId="562A7ABD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16. </w:t>
          </w:r>
          <w:r>
            <w:rPr>
              <w:b/>
              <w:bCs/>
              <w:noProof/>
            </w:rPr>
            <w:t>Autodesk, Inc.</w:t>
          </w:r>
          <w:r>
            <w:rPr>
              <w:noProof/>
            </w:rPr>
            <w:t xml:space="preserve"> Comparison Between Micro:bit and Arduino. </w:t>
          </w:r>
          <w:r>
            <w:rPr>
              <w:i/>
              <w:iCs/>
              <w:noProof/>
            </w:rPr>
            <w:t xml:space="preserve">Instructables circuits. </w:t>
          </w:r>
          <w:r>
            <w:rPr>
              <w:noProof/>
            </w:rPr>
            <w:t>[Online] [Citace: 13. Listopad 2021.] https://www.instructables.com/Comparison-Between-Microbit-and-Arduino/.</w:t>
          </w:r>
        </w:p>
        <w:p w14:paraId="36B38984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17. </w:t>
          </w:r>
          <w:r>
            <w:rPr>
              <w:b/>
              <w:bCs/>
              <w:noProof/>
            </w:rPr>
            <w:t>Buckley, Ian.</w:t>
          </w:r>
          <w:r>
            <w:rPr>
              <w:noProof/>
            </w:rPr>
            <w:t xml:space="preserve"> MUO. </w:t>
          </w:r>
          <w:r>
            <w:rPr>
              <w:i/>
              <w:iCs/>
              <w:noProof/>
            </w:rPr>
            <w:t xml:space="preserve">6 Easy Ways to Connect Arduino to Android. </w:t>
          </w:r>
          <w:r>
            <w:rPr>
              <w:noProof/>
            </w:rPr>
            <w:t>[Online] 02. Únor 2017. [Citace: 16. Leden 2022.] https://www.makeuseof.com/tag/6-easy-ways-connect-arduino-android/.</w:t>
          </w:r>
        </w:p>
        <w:p w14:paraId="20AF532A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18. </w:t>
          </w:r>
          <w:r>
            <w:rPr>
              <w:b/>
              <w:bCs/>
              <w:noProof/>
            </w:rPr>
            <w:t>Blynk Inc.</w:t>
          </w:r>
          <w:r>
            <w:rPr>
              <w:noProof/>
            </w:rPr>
            <w:t xml:space="preserve"> Security - Blynk Documentation. </w:t>
          </w:r>
          <w:r>
            <w:rPr>
              <w:i/>
              <w:iCs/>
              <w:noProof/>
            </w:rPr>
            <w:t xml:space="preserve">Blynk. </w:t>
          </w:r>
          <w:r>
            <w:rPr>
              <w:noProof/>
            </w:rPr>
            <w:t>[Online] [Citace: 24. Únor 2022.] https://docs.blynk.io/en/blynk.cloud/security.</w:t>
          </w:r>
        </w:p>
        <w:p w14:paraId="01162D4E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19. </w:t>
          </w:r>
          <w:r>
            <w:rPr>
              <w:b/>
              <w:bCs/>
              <w:noProof/>
            </w:rPr>
            <w:t>Techvice Sp. z o.o.</w:t>
          </w:r>
          <w:r>
            <w:rPr>
              <w:noProof/>
            </w:rPr>
            <w:t xml:space="preserve"> Are IoT Systems Too Easily Hacked, And What Would Be The Fix? </w:t>
          </w:r>
          <w:r>
            <w:rPr>
              <w:i/>
              <w:iCs/>
              <w:noProof/>
            </w:rPr>
            <w:t xml:space="preserve">Techvice. </w:t>
          </w:r>
          <w:r>
            <w:rPr>
              <w:noProof/>
            </w:rPr>
            <w:t>[Online] 5. Říjen 2021. [Citace: 13. Březen 2022.] https://techvice.org/blog/popular/iot-systems-hacked/.</w:t>
          </w:r>
        </w:p>
        <w:p w14:paraId="4AD4C1E8" w14:textId="77777777" w:rsidR="00DF2633" w:rsidRDefault="00DF2633" w:rsidP="00DF2633">
          <w:pPr>
            <w:pStyle w:val="Bibliografie"/>
            <w:rPr>
              <w:noProof/>
            </w:rPr>
          </w:pPr>
          <w:r>
            <w:rPr>
              <w:noProof/>
            </w:rPr>
            <w:t xml:space="preserve">20. </w:t>
          </w:r>
          <w:r>
            <w:rPr>
              <w:b/>
              <w:bCs/>
              <w:noProof/>
            </w:rPr>
            <w:t>Arduino.</w:t>
          </w:r>
          <w:r>
            <w:rPr>
              <w:noProof/>
            </w:rPr>
            <w:t xml:space="preserve"> Language Reference. </w:t>
          </w:r>
          <w:r>
            <w:rPr>
              <w:i/>
              <w:iCs/>
              <w:noProof/>
            </w:rPr>
            <w:t xml:space="preserve">Arduino. </w:t>
          </w:r>
          <w:r>
            <w:rPr>
              <w:noProof/>
            </w:rPr>
            <w:t>[Online] [Citace: 13. Březen 2022.] https://www.arduino.cc/reference/en/.</w:t>
          </w:r>
        </w:p>
        <w:p w14:paraId="49163F2E" w14:textId="77777777" w:rsidR="00440DE5" w:rsidRDefault="00440DE5" w:rsidP="00DF2633">
          <w:pPr>
            <w:sectPr w:rsidR="00440DE5" w:rsidSect="00566029">
              <w:footerReference w:type="default" r:id="rId31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582A345" w14:textId="1B3A36D8" w:rsidR="00440DE5" w:rsidRDefault="00440DE5" w:rsidP="00440DE5">
      <w:pPr>
        <w:pStyle w:val="Nadpisplohy"/>
      </w:pPr>
      <w:bookmarkStart w:id="78" w:name="_Toc86047607"/>
      <w:bookmarkStart w:id="79" w:name="_Toc86055214"/>
      <w:bookmarkStart w:id="80" w:name="_Toc98214012"/>
      <w:r>
        <w:lastRenderedPageBreak/>
        <w:t>Seznam přiložených souborů</w:t>
      </w:r>
      <w:bookmarkEnd w:id="78"/>
      <w:bookmarkEnd w:id="79"/>
      <w:bookmarkEnd w:id="80"/>
    </w:p>
    <w:p w14:paraId="78788C36" w14:textId="6E8AA427" w:rsidR="00C07171" w:rsidRPr="00BE2D41" w:rsidRDefault="004068BD" w:rsidP="001A1C72">
      <w:pPr>
        <w:pStyle w:val="Sta"/>
        <w:rPr>
          <w:lang w:eastAsia="en-US"/>
        </w:rPr>
      </w:pPr>
      <w:r>
        <w:rPr>
          <w:lang w:eastAsia="en-US"/>
        </w:rPr>
        <w:t xml:space="preserve">1. </w:t>
      </w:r>
      <w:r w:rsidR="00C07171">
        <w:rPr>
          <w:lang w:eastAsia="en-US"/>
        </w:rPr>
        <w:t>smart_GREENHOUSE.ino</w:t>
      </w:r>
    </w:p>
    <w:sectPr w:rsidR="00C07171" w:rsidRPr="00BE2D41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FF54D" w14:textId="77777777" w:rsidR="00766802" w:rsidRDefault="00766802" w:rsidP="00A758D8">
      <w:pPr>
        <w:spacing w:line="240" w:lineRule="auto"/>
      </w:pPr>
      <w:r>
        <w:separator/>
      </w:r>
    </w:p>
  </w:endnote>
  <w:endnote w:type="continuationSeparator" w:id="0">
    <w:p w14:paraId="1E7448E7" w14:textId="77777777" w:rsidR="00766802" w:rsidRDefault="00766802" w:rsidP="00A758D8">
      <w:pPr>
        <w:spacing w:line="240" w:lineRule="auto"/>
      </w:pPr>
      <w:r>
        <w:continuationSeparator/>
      </w:r>
    </w:p>
  </w:endnote>
  <w:endnote w:type="continuationNotice" w:id="1">
    <w:p w14:paraId="7F813E6C" w14:textId="77777777" w:rsidR="00766802" w:rsidRDefault="00766802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E1747" w14:textId="77777777" w:rsidR="00EA593D" w:rsidRDefault="00EA593D">
    <w:pPr>
      <w:pStyle w:val="Zpat"/>
      <w:jc w:val="right"/>
    </w:pPr>
  </w:p>
  <w:p w14:paraId="00DFEE84" w14:textId="77777777" w:rsidR="00EA593D" w:rsidRDefault="00EA593D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3783913"/>
      <w:docPartObj>
        <w:docPartGallery w:val="Page Numbers (Bottom of Page)"/>
        <w:docPartUnique/>
      </w:docPartObj>
    </w:sdtPr>
    <w:sdtEndPr/>
    <w:sdtContent>
      <w:p w14:paraId="5BB40625" w14:textId="77777777" w:rsidR="001D4A0E" w:rsidRDefault="001D4A0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C8D7A" w14:textId="77777777" w:rsidR="001D4A0E" w:rsidRDefault="001D4A0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5AFA5" w14:textId="77777777" w:rsidR="00766802" w:rsidRDefault="00766802" w:rsidP="00A758D8">
      <w:pPr>
        <w:spacing w:line="240" w:lineRule="auto"/>
      </w:pPr>
      <w:r>
        <w:separator/>
      </w:r>
    </w:p>
  </w:footnote>
  <w:footnote w:type="continuationSeparator" w:id="0">
    <w:p w14:paraId="6FD0A0CA" w14:textId="77777777" w:rsidR="00766802" w:rsidRDefault="00766802" w:rsidP="00A758D8">
      <w:pPr>
        <w:spacing w:line="240" w:lineRule="auto"/>
      </w:pPr>
      <w:r>
        <w:continuationSeparator/>
      </w:r>
    </w:p>
  </w:footnote>
  <w:footnote w:type="continuationNotice" w:id="1">
    <w:p w14:paraId="16E75E97" w14:textId="77777777" w:rsidR="00766802" w:rsidRDefault="00766802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B24C575B791643838956903368EB098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D8C4536" w14:textId="0E8B03E5" w:rsidR="00A758D8" w:rsidRPr="00A758D8" w:rsidRDefault="001E214F" w:rsidP="00A758D8">
        <w:pPr>
          <w:pStyle w:val="Zhlav"/>
        </w:pPr>
        <w:r>
          <w:t>Smart greenhouse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0CD3556"/>
    <w:multiLevelType w:val="hybridMultilevel"/>
    <w:tmpl w:val="DF52F3C0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51C83AE6"/>
    <w:multiLevelType w:val="multilevel"/>
    <w:tmpl w:val="3DE8382A"/>
    <w:numStyleLink w:val="Seznamodrkov"/>
  </w:abstractNum>
  <w:num w:numId="1">
    <w:abstractNumId w:val="11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0"/>
  </w:num>
  <w:num w:numId="11">
    <w:abstractNumId w:val="23"/>
  </w:num>
  <w:num w:numId="12">
    <w:abstractNumId w:val="13"/>
  </w:num>
  <w:num w:numId="13">
    <w:abstractNumId w:val="12"/>
  </w:num>
  <w:num w:numId="14">
    <w:abstractNumId w:val="10"/>
  </w:num>
  <w:num w:numId="15">
    <w:abstractNumId w:val="16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2"/>
  </w:num>
  <w:num w:numId="22">
    <w:abstractNumId w:val="15"/>
  </w:num>
  <w:num w:numId="23">
    <w:abstractNumId w:val="19"/>
  </w:num>
  <w:num w:numId="24">
    <w:abstractNumId w:val="18"/>
  </w:num>
  <w:num w:numId="25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D25"/>
    <w:rsid w:val="0000181C"/>
    <w:rsid w:val="00001C2F"/>
    <w:rsid w:val="000020AB"/>
    <w:rsid w:val="00002C39"/>
    <w:rsid w:val="00004121"/>
    <w:rsid w:val="00004262"/>
    <w:rsid w:val="00006E19"/>
    <w:rsid w:val="00010503"/>
    <w:rsid w:val="0001270F"/>
    <w:rsid w:val="00012D34"/>
    <w:rsid w:val="0001310C"/>
    <w:rsid w:val="000208F9"/>
    <w:rsid w:val="00023376"/>
    <w:rsid w:val="00024268"/>
    <w:rsid w:val="000249ED"/>
    <w:rsid w:val="000263E3"/>
    <w:rsid w:val="0002667F"/>
    <w:rsid w:val="00031050"/>
    <w:rsid w:val="000316FC"/>
    <w:rsid w:val="0003200F"/>
    <w:rsid w:val="00034EC2"/>
    <w:rsid w:val="00035A3A"/>
    <w:rsid w:val="0003691E"/>
    <w:rsid w:val="00036B79"/>
    <w:rsid w:val="00036DA4"/>
    <w:rsid w:val="0003797E"/>
    <w:rsid w:val="000406FC"/>
    <w:rsid w:val="000415AA"/>
    <w:rsid w:val="00041BB0"/>
    <w:rsid w:val="00042C63"/>
    <w:rsid w:val="000455F5"/>
    <w:rsid w:val="00045DC2"/>
    <w:rsid w:val="00047228"/>
    <w:rsid w:val="00047A39"/>
    <w:rsid w:val="00050B90"/>
    <w:rsid w:val="000521AE"/>
    <w:rsid w:val="00052C0C"/>
    <w:rsid w:val="00053E27"/>
    <w:rsid w:val="00056593"/>
    <w:rsid w:val="00057021"/>
    <w:rsid w:val="00057488"/>
    <w:rsid w:val="0006078B"/>
    <w:rsid w:val="00060CCD"/>
    <w:rsid w:val="00062778"/>
    <w:rsid w:val="00070295"/>
    <w:rsid w:val="000706E4"/>
    <w:rsid w:val="0007275E"/>
    <w:rsid w:val="00073099"/>
    <w:rsid w:val="00073BF2"/>
    <w:rsid w:val="00074347"/>
    <w:rsid w:val="00077C16"/>
    <w:rsid w:val="00080D0E"/>
    <w:rsid w:val="0008221E"/>
    <w:rsid w:val="00084D9F"/>
    <w:rsid w:val="00085ED1"/>
    <w:rsid w:val="000863F2"/>
    <w:rsid w:val="00086F31"/>
    <w:rsid w:val="000879D9"/>
    <w:rsid w:val="000907F5"/>
    <w:rsid w:val="000908DE"/>
    <w:rsid w:val="00091FF4"/>
    <w:rsid w:val="00092542"/>
    <w:rsid w:val="00093748"/>
    <w:rsid w:val="0009545E"/>
    <w:rsid w:val="00095E2A"/>
    <w:rsid w:val="0009742F"/>
    <w:rsid w:val="00097675"/>
    <w:rsid w:val="00097DF9"/>
    <w:rsid w:val="000A0610"/>
    <w:rsid w:val="000A15E5"/>
    <w:rsid w:val="000A2CFC"/>
    <w:rsid w:val="000A63C2"/>
    <w:rsid w:val="000B1429"/>
    <w:rsid w:val="000B2DE4"/>
    <w:rsid w:val="000B336C"/>
    <w:rsid w:val="000C1976"/>
    <w:rsid w:val="000C3CCE"/>
    <w:rsid w:val="000C3ECA"/>
    <w:rsid w:val="000C42AB"/>
    <w:rsid w:val="000C555C"/>
    <w:rsid w:val="000C582C"/>
    <w:rsid w:val="000C61E4"/>
    <w:rsid w:val="000C6627"/>
    <w:rsid w:val="000C6A2F"/>
    <w:rsid w:val="000C7201"/>
    <w:rsid w:val="000D23FD"/>
    <w:rsid w:val="000D34EC"/>
    <w:rsid w:val="000D3661"/>
    <w:rsid w:val="000D3CF2"/>
    <w:rsid w:val="000D71BC"/>
    <w:rsid w:val="000E1EF8"/>
    <w:rsid w:val="000E2AD8"/>
    <w:rsid w:val="000E393B"/>
    <w:rsid w:val="000E3A34"/>
    <w:rsid w:val="000E767D"/>
    <w:rsid w:val="000F0500"/>
    <w:rsid w:val="000F1F4C"/>
    <w:rsid w:val="000F1FFA"/>
    <w:rsid w:val="000F2684"/>
    <w:rsid w:val="000F2B99"/>
    <w:rsid w:val="000F34C4"/>
    <w:rsid w:val="000F382F"/>
    <w:rsid w:val="000F3E36"/>
    <w:rsid w:val="000F4B10"/>
    <w:rsid w:val="000F7693"/>
    <w:rsid w:val="00102C51"/>
    <w:rsid w:val="00103A03"/>
    <w:rsid w:val="00103A17"/>
    <w:rsid w:val="00103A7D"/>
    <w:rsid w:val="00103D3F"/>
    <w:rsid w:val="00103E31"/>
    <w:rsid w:val="00104320"/>
    <w:rsid w:val="00105434"/>
    <w:rsid w:val="001066E4"/>
    <w:rsid w:val="00110216"/>
    <w:rsid w:val="00110F4C"/>
    <w:rsid w:val="00114843"/>
    <w:rsid w:val="00116F26"/>
    <w:rsid w:val="00117084"/>
    <w:rsid w:val="00121003"/>
    <w:rsid w:val="00122695"/>
    <w:rsid w:val="00122C45"/>
    <w:rsid w:val="00123FB1"/>
    <w:rsid w:val="001254F8"/>
    <w:rsid w:val="00131F69"/>
    <w:rsid w:val="001329EB"/>
    <w:rsid w:val="00133874"/>
    <w:rsid w:val="0013391F"/>
    <w:rsid w:val="00140335"/>
    <w:rsid w:val="00140404"/>
    <w:rsid w:val="00141985"/>
    <w:rsid w:val="00141C69"/>
    <w:rsid w:val="00141EB2"/>
    <w:rsid w:val="00143226"/>
    <w:rsid w:val="00143331"/>
    <w:rsid w:val="001436B6"/>
    <w:rsid w:val="001446C0"/>
    <w:rsid w:val="001453A1"/>
    <w:rsid w:val="00145D9C"/>
    <w:rsid w:val="00146768"/>
    <w:rsid w:val="00146825"/>
    <w:rsid w:val="00153E8A"/>
    <w:rsid w:val="00153F8C"/>
    <w:rsid w:val="00156C0C"/>
    <w:rsid w:val="0016116B"/>
    <w:rsid w:val="0016288B"/>
    <w:rsid w:val="00164EAE"/>
    <w:rsid w:val="00165E4C"/>
    <w:rsid w:val="001679E1"/>
    <w:rsid w:val="00170145"/>
    <w:rsid w:val="00170A6E"/>
    <w:rsid w:val="00171F4D"/>
    <w:rsid w:val="001720A1"/>
    <w:rsid w:val="0017653E"/>
    <w:rsid w:val="00176AAD"/>
    <w:rsid w:val="0017717D"/>
    <w:rsid w:val="001772D2"/>
    <w:rsid w:val="00177798"/>
    <w:rsid w:val="00177868"/>
    <w:rsid w:val="001835CD"/>
    <w:rsid w:val="00183A37"/>
    <w:rsid w:val="00184192"/>
    <w:rsid w:val="00184256"/>
    <w:rsid w:val="001847E9"/>
    <w:rsid w:val="00185ACA"/>
    <w:rsid w:val="001860A3"/>
    <w:rsid w:val="0018780A"/>
    <w:rsid w:val="00187863"/>
    <w:rsid w:val="001904C0"/>
    <w:rsid w:val="001904F8"/>
    <w:rsid w:val="00190E30"/>
    <w:rsid w:val="00191822"/>
    <w:rsid w:val="00192E4D"/>
    <w:rsid w:val="00194F58"/>
    <w:rsid w:val="001A0C0C"/>
    <w:rsid w:val="001A117C"/>
    <w:rsid w:val="001A1C72"/>
    <w:rsid w:val="001A42CB"/>
    <w:rsid w:val="001A613A"/>
    <w:rsid w:val="001A6D8B"/>
    <w:rsid w:val="001A7785"/>
    <w:rsid w:val="001B2E4E"/>
    <w:rsid w:val="001B3C0E"/>
    <w:rsid w:val="001B4D17"/>
    <w:rsid w:val="001B6E5E"/>
    <w:rsid w:val="001B7BA4"/>
    <w:rsid w:val="001C586D"/>
    <w:rsid w:val="001C5870"/>
    <w:rsid w:val="001D0FA2"/>
    <w:rsid w:val="001D2425"/>
    <w:rsid w:val="001D3465"/>
    <w:rsid w:val="001D3567"/>
    <w:rsid w:val="001D4717"/>
    <w:rsid w:val="001D4A0E"/>
    <w:rsid w:val="001D7BCF"/>
    <w:rsid w:val="001E01F0"/>
    <w:rsid w:val="001E07FA"/>
    <w:rsid w:val="001E1132"/>
    <w:rsid w:val="001E1525"/>
    <w:rsid w:val="001E1D17"/>
    <w:rsid w:val="001E214F"/>
    <w:rsid w:val="001E215D"/>
    <w:rsid w:val="001E288C"/>
    <w:rsid w:val="001E2FAE"/>
    <w:rsid w:val="001E343F"/>
    <w:rsid w:val="001E3C1D"/>
    <w:rsid w:val="001E67F6"/>
    <w:rsid w:val="001F0710"/>
    <w:rsid w:val="001F0788"/>
    <w:rsid w:val="001F0C33"/>
    <w:rsid w:val="001F20E1"/>
    <w:rsid w:val="001F2D6B"/>
    <w:rsid w:val="001F39C3"/>
    <w:rsid w:val="001F3CD7"/>
    <w:rsid w:val="001F3F15"/>
    <w:rsid w:val="001F4AF5"/>
    <w:rsid w:val="001F4C6C"/>
    <w:rsid w:val="001F52F2"/>
    <w:rsid w:val="001F6461"/>
    <w:rsid w:val="00200400"/>
    <w:rsid w:val="002015D1"/>
    <w:rsid w:val="00205766"/>
    <w:rsid w:val="00205E36"/>
    <w:rsid w:val="00206519"/>
    <w:rsid w:val="00206703"/>
    <w:rsid w:val="00206944"/>
    <w:rsid w:val="00210613"/>
    <w:rsid w:val="00210938"/>
    <w:rsid w:val="002121A1"/>
    <w:rsid w:val="00213019"/>
    <w:rsid w:val="00214109"/>
    <w:rsid w:val="00214A0D"/>
    <w:rsid w:val="00215242"/>
    <w:rsid w:val="002154CA"/>
    <w:rsid w:val="00215A4B"/>
    <w:rsid w:val="00215E12"/>
    <w:rsid w:val="002176C2"/>
    <w:rsid w:val="00217832"/>
    <w:rsid w:val="00220B90"/>
    <w:rsid w:val="00220DE0"/>
    <w:rsid w:val="00221341"/>
    <w:rsid w:val="00223709"/>
    <w:rsid w:val="00226D09"/>
    <w:rsid w:val="00227D9A"/>
    <w:rsid w:val="002306D6"/>
    <w:rsid w:val="002310BC"/>
    <w:rsid w:val="002315E3"/>
    <w:rsid w:val="00233669"/>
    <w:rsid w:val="0023432B"/>
    <w:rsid w:val="00234BE1"/>
    <w:rsid w:val="00236BCF"/>
    <w:rsid w:val="002373E9"/>
    <w:rsid w:val="002377AB"/>
    <w:rsid w:val="00241C6A"/>
    <w:rsid w:val="0024202B"/>
    <w:rsid w:val="0024273C"/>
    <w:rsid w:val="0024374F"/>
    <w:rsid w:val="0024411D"/>
    <w:rsid w:val="00245752"/>
    <w:rsid w:val="00245932"/>
    <w:rsid w:val="002466BC"/>
    <w:rsid w:val="002471E9"/>
    <w:rsid w:val="00247980"/>
    <w:rsid w:val="002503A7"/>
    <w:rsid w:val="002514C2"/>
    <w:rsid w:val="00252699"/>
    <w:rsid w:val="00253477"/>
    <w:rsid w:val="002555D7"/>
    <w:rsid w:val="0025701A"/>
    <w:rsid w:val="002570DC"/>
    <w:rsid w:val="00260E33"/>
    <w:rsid w:val="002619D1"/>
    <w:rsid w:val="00261B0D"/>
    <w:rsid w:val="00262200"/>
    <w:rsid w:val="00262575"/>
    <w:rsid w:val="0027012F"/>
    <w:rsid w:val="00271B57"/>
    <w:rsid w:val="00271DAE"/>
    <w:rsid w:val="00273321"/>
    <w:rsid w:val="00273C32"/>
    <w:rsid w:val="00273CCC"/>
    <w:rsid w:val="00275417"/>
    <w:rsid w:val="0027545D"/>
    <w:rsid w:val="00275976"/>
    <w:rsid w:val="00275B32"/>
    <w:rsid w:val="00275C39"/>
    <w:rsid w:val="00277927"/>
    <w:rsid w:val="00282BA1"/>
    <w:rsid w:val="00283057"/>
    <w:rsid w:val="0028577D"/>
    <w:rsid w:val="00290225"/>
    <w:rsid w:val="002904C6"/>
    <w:rsid w:val="00291EDC"/>
    <w:rsid w:val="002927CB"/>
    <w:rsid w:val="002928FB"/>
    <w:rsid w:val="00293A25"/>
    <w:rsid w:val="002961DE"/>
    <w:rsid w:val="00296CA3"/>
    <w:rsid w:val="002A0D95"/>
    <w:rsid w:val="002A1BF5"/>
    <w:rsid w:val="002A1C0D"/>
    <w:rsid w:val="002A219D"/>
    <w:rsid w:val="002A29B4"/>
    <w:rsid w:val="002A4FED"/>
    <w:rsid w:val="002A6365"/>
    <w:rsid w:val="002A65AC"/>
    <w:rsid w:val="002B08E0"/>
    <w:rsid w:val="002B0A7E"/>
    <w:rsid w:val="002B33C3"/>
    <w:rsid w:val="002B3D0C"/>
    <w:rsid w:val="002B5100"/>
    <w:rsid w:val="002B5341"/>
    <w:rsid w:val="002B5DF8"/>
    <w:rsid w:val="002B696F"/>
    <w:rsid w:val="002B799B"/>
    <w:rsid w:val="002C066A"/>
    <w:rsid w:val="002C3D82"/>
    <w:rsid w:val="002C5050"/>
    <w:rsid w:val="002C6831"/>
    <w:rsid w:val="002D2106"/>
    <w:rsid w:val="002D2153"/>
    <w:rsid w:val="002D4DDC"/>
    <w:rsid w:val="002D5B07"/>
    <w:rsid w:val="002D6ACD"/>
    <w:rsid w:val="002D6B0A"/>
    <w:rsid w:val="002E0B01"/>
    <w:rsid w:val="002E2746"/>
    <w:rsid w:val="002E38F0"/>
    <w:rsid w:val="002E68F9"/>
    <w:rsid w:val="002E73A6"/>
    <w:rsid w:val="002E76C4"/>
    <w:rsid w:val="002F10FD"/>
    <w:rsid w:val="002F2BE5"/>
    <w:rsid w:val="002F4C00"/>
    <w:rsid w:val="002F5E1D"/>
    <w:rsid w:val="002F64ED"/>
    <w:rsid w:val="00301173"/>
    <w:rsid w:val="00301A81"/>
    <w:rsid w:val="00302B12"/>
    <w:rsid w:val="003032A6"/>
    <w:rsid w:val="00304287"/>
    <w:rsid w:val="0030481B"/>
    <w:rsid w:val="00307495"/>
    <w:rsid w:val="00307CFE"/>
    <w:rsid w:val="00310A7A"/>
    <w:rsid w:val="003139D5"/>
    <w:rsid w:val="0031447A"/>
    <w:rsid w:val="0031529D"/>
    <w:rsid w:val="00315C03"/>
    <w:rsid w:val="003170C7"/>
    <w:rsid w:val="00317A90"/>
    <w:rsid w:val="00317EF8"/>
    <w:rsid w:val="0032057E"/>
    <w:rsid w:val="003213CB"/>
    <w:rsid w:val="0032163C"/>
    <w:rsid w:val="0032172A"/>
    <w:rsid w:val="003217F4"/>
    <w:rsid w:val="00322065"/>
    <w:rsid w:val="003244C6"/>
    <w:rsid w:val="00326B17"/>
    <w:rsid w:val="0032782B"/>
    <w:rsid w:val="00327C8F"/>
    <w:rsid w:val="00331738"/>
    <w:rsid w:val="00335251"/>
    <w:rsid w:val="0033624E"/>
    <w:rsid w:val="003368F0"/>
    <w:rsid w:val="003412E8"/>
    <w:rsid w:val="00341B66"/>
    <w:rsid w:val="00341B93"/>
    <w:rsid w:val="00351A45"/>
    <w:rsid w:val="00354783"/>
    <w:rsid w:val="00355057"/>
    <w:rsid w:val="00355FFE"/>
    <w:rsid w:val="00356EFC"/>
    <w:rsid w:val="003576BA"/>
    <w:rsid w:val="00364015"/>
    <w:rsid w:val="00365919"/>
    <w:rsid w:val="00365C19"/>
    <w:rsid w:val="00366066"/>
    <w:rsid w:val="00367977"/>
    <w:rsid w:val="00370B60"/>
    <w:rsid w:val="00373B96"/>
    <w:rsid w:val="00373D88"/>
    <w:rsid w:val="00375AC6"/>
    <w:rsid w:val="00376881"/>
    <w:rsid w:val="003769CD"/>
    <w:rsid w:val="003769D9"/>
    <w:rsid w:val="00376D9F"/>
    <w:rsid w:val="0038286A"/>
    <w:rsid w:val="00383464"/>
    <w:rsid w:val="0038570E"/>
    <w:rsid w:val="00387A28"/>
    <w:rsid w:val="0039262F"/>
    <w:rsid w:val="00393275"/>
    <w:rsid w:val="00393ABB"/>
    <w:rsid w:val="00393E0D"/>
    <w:rsid w:val="00394D8A"/>
    <w:rsid w:val="003956DA"/>
    <w:rsid w:val="003A1ACC"/>
    <w:rsid w:val="003A3B79"/>
    <w:rsid w:val="003A40E9"/>
    <w:rsid w:val="003A4183"/>
    <w:rsid w:val="003A4232"/>
    <w:rsid w:val="003A4AB7"/>
    <w:rsid w:val="003A5F97"/>
    <w:rsid w:val="003A66C8"/>
    <w:rsid w:val="003A68DF"/>
    <w:rsid w:val="003A6D6B"/>
    <w:rsid w:val="003A6DAA"/>
    <w:rsid w:val="003A6FD0"/>
    <w:rsid w:val="003B3427"/>
    <w:rsid w:val="003B4B33"/>
    <w:rsid w:val="003B4FBA"/>
    <w:rsid w:val="003B733B"/>
    <w:rsid w:val="003B7F28"/>
    <w:rsid w:val="003C08F2"/>
    <w:rsid w:val="003C0976"/>
    <w:rsid w:val="003C1564"/>
    <w:rsid w:val="003C161E"/>
    <w:rsid w:val="003C1D1E"/>
    <w:rsid w:val="003C1E09"/>
    <w:rsid w:val="003C4EA2"/>
    <w:rsid w:val="003C4EC5"/>
    <w:rsid w:val="003D4157"/>
    <w:rsid w:val="003D71CA"/>
    <w:rsid w:val="003E04B9"/>
    <w:rsid w:val="003E634F"/>
    <w:rsid w:val="003F2764"/>
    <w:rsid w:val="003F7D99"/>
    <w:rsid w:val="00402DC4"/>
    <w:rsid w:val="0040443A"/>
    <w:rsid w:val="00404A67"/>
    <w:rsid w:val="00404B1E"/>
    <w:rsid w:val="00406281"/>
    <w:rsid w:val="004068BD"/>
    <w:rsid w:val="00412616"/>
    <w:rsid w:val="004130D6"/>
    <w:rsid w:val="00413D84"/>
    <w:rsid w:val="00414BF5"/>
    <w:rsid w:val="00416DC7"/>
    <w:rsid w:val="00417785"/>
    <w:rsid w:val="00420D43"/>
    <w:rsid w:val="004220A3"/>
    <w:rsid w:val="0042232D"/>
    <w:rsid w:val="00423F47"/>
    <w:rsid w:val="004259EF"/>
    <w:rsid w:val="00427AD2"/>
    <w:rsid w:val="00430006"/>
    <w:rsid w:val="00430BA7"/>
    <w:rsid w:val="0043107A"/>
    <w:rsid w:val="00431575"/>
    <w:rsid w:val="004320DB"/>
    <w:rsid w:val="00432AC6"/>
    <w:rsid w:val="0043420A"/>
    <w:rsid w:val="00434225"/>
    <w:rsid w:val="0043544A"/>
    <w:rsid w:val="004359C9"/>
    <w:rsid w:val="0043749E"/>
    <w:rsid w:val="00437C23"/>
    <w:rsid w:val="00440DE5"/>
    <w:rsid w:val="004442FE"/>
    <w:rsid w:val="004447F6"/>
    <w:rsid w:val="00444A60"/>
    <w:rsid w:val="00445406"/>
    <w:rsid w:val="00445ACF"/>
    <w:rsid w:val="0045013B"/>
    <w:rsid w:val="004521DC"/>
    <w:rsid w:val="00453670"/>
    <w:rsid w:val="00453758"/>
    <w:rsid w:val="00454821"/>
    <w:rsid w:val="004554B6"/>
    <w:rsid w:val="0046183B"/>
    <w:rsid w:val="00461A17"/>
    <w:rsid w:val="004622BC"/>
    <w:rsid w:val="00462BEF"/>
    <w:rsid w:val="004648E0"/>
    <w:rsid w:val="00465257"/>
    <w:rsid w:val="00466E12"/>
    <w:rsid w:val="00467BD7"/>
    <w:rsid w:val="0047153C"/>
    <w:rsid w:val="00472F07"/>
    <w:rsid w:val="00474A03"/>
    <w:rsid w:val="00474B73"/>
    <w:rsid w:val="00474E87"/>
    <w:rsid w:val="00475C64"/>
    <w:rsid w:val="004828B1"/>
    <w:rsid w:val="00482CE2"/>
    <w:rsid w:val="0048478C"/>
    <w:rsid w:val="004868B6"/>
    <w:rsid w:val="00486AFF"/>
    <w:rsid w:val="004873DD"/>
    <w:rsid w:val="00490983"/>
    <w:rsid w:val="00490FBD"/>
    <w:rsid w:val="004928D8"/>
    <w:rsid w:val="00493179"/>
    <w:rsid w:val="00495CAE"/>
    <w:rsid w:val="004A2B9E"/>
    <w:rsid w:val="004A3048"/>
    <w:rsid w:val="004A60BB"/>
    <w:rsid w:val="004A720F"/>
    <w:rsid w:val="004B085E"/>
    <w:rsid w:val="004B0C8B"/>
    <w:rsid w:val="004B3258"/>
    <w:rsid w:val="004B34A5"/>
    <w:rsid w:val="004B3EFB"/>
    <w:rsid w:val="004B4D7A"/>
    <w:rsid w:val="004B6C7A"/>
    <w:rsid w:val="004B7A46"/>
    <w:rsid w:val="004C06FA"/>
    <w:rsid w:val="004C0792"/>
    <w:rsid w:val="004C0C77"/>
    <w:rsid w:val="004C4D66"/>
    <w:rsid w:val="004C635A"/>
    <w:rsid w:val="004D0363"/>
    <w:rsid w:val="004D0925"/>
    <w:rsid w:val="004D0B7F"/>
    <w:rsid w:val="004D0C95"/>
    <w:rsid w:val="004D2350"/>
    <w:rsid w:val="004D2E8C"/>
    <w:rsid w:val="004D4FD1"/>
    <w:rsid w:val="004D533B"/>
    <w:rsid w:val="004D55D9"/>
    <w:rsid w:val="004D5B51"/>
    <w:rsid w:val="004D691A"/>
    <w:rsid w:val="004E1870"/>
    <w:rsid w:val="004E4198"/>
    <w:rsid w:val="004E4F8C"/>
    <w:rsid w:val="004E5480"/>
    <w:rsid w:val="004E692B"/>
    <w:rsid w:val="004E7650"/>
    <w:rsid w:val="004F23A7"/>
    <w:rsid w:val="004F532E"/>
    <w:rsid w:val="004F63D2"/>
    <w:rsid w:val="00500041"/>
    <w:rsid w:val="00501AA6"/>
    <w:rsid w:val="00501D33"/>
    <w:rsid w:val="00502039"/>
    <w:rsid w:val="00504520"/>
    <w:rsid w:val="005055D9"/>
    <w:rsid w:val="00505999"/>
    <w:rsid w:val="0050670C"/>
    <w:rsid w:val="00506898"/>
    <w:rsid w:val="00510630"/>
    <w:rsid w:val="00510C29"/>
    <w:rsid w:val="005112CC"/>
    <w:rsid w:val="0051193D"/>
    <w:rsid w:val="0051198C"/>
    <w:rsid w:val="005135F3"/>
    <w:rsid w:val="00513890"/>
    <w:rsid w:val="00515633"/>
    <w:rsid w:val="00517326"/>
    <w:rsid w:val="005179C7"/>
    <w:rsid w:val="00520C73"/>
    <w:rsid w:val="00520F4D"/>
    <w:rsid w:val="00523058"/>
    <w:rsid w:val="00523115"/>
    <w:rsid w:val="00524895"/>
    <w:rsid w:val="00525337"/>
    <w:rsid w:val="00526041"/>
    <w:rsid w:val="00527866"/>
    <w:rsid w:val="005304C9"/>
    <w:rsid w:val="00530C15"/>
    <w:rsid w:val="00530E58"/>
    <w:rsid w:val="0053350B"/>
    <w:rsid w:val="00534055"/>
    <w:rsid w:val="005348B1"/>
    <w:rsid w:val="00534BC7"/>
    <w:rsid w:val="00540742"/>
    <w:rsid w:val="00540791"/>
    <w:rsid w:val="0054249C"/>
    <w:rsid w:val="00544055"/>
    <w:rsid w:val="00546678"/>
    <w:rsid w:val="00546FA1"/>
    <w:rsid w:val="00547101"/>
    <w:rsid w:val="00551F80"/>
    <w:rsid w:val="00552F6B"/>
    <w:rsid w:val="00553B64"/>
    <w:rsid w:val="00553D6E"/>
    <w:rsid w:val="00553F3B"/>
    <w:rsid w:val="005543A7"/>
    <w:rsid w:val="00555504"/>
    <w:rsid w:val="00557A66"/>
    <w:rsid w:val="00560AE4"/>
    <w:rsid w:val="0056164D"/>
    <w:rsid w:val="00564A4E"/>
    <w:rsid w:val="00564FA8"/>
    <w:rsid w:val="00566029"/>
    <w:rsid w:val="00566FE5"/>
    <w:rsid w:val="00571007"/>
    <w:rsid w:val="00572723"/>
    <w:rsid w:val="005729F1"/>
    <w:rsid w:val="005744B6"/>
    <w:rsid w:val="005749B2"/>
    <w:rsid w:val="00574A8B"/>
    <w:rsid w:val="005760BD"/>
    <w:rsid w:val="00576632"/>
    <w:rsid w:val="00576DDF"/>
    <w:rsid w:val="005777D5"/>
    <w:rsid w:val="00577869"/>
    <w:rsid w:val="00577BD5"/>
    <w:rsid w:val="00580918"/>
    <w:rsid w:val="00583289"/>
    <w:rsid w:val="00583B5D"/>
    <w:rsid w:val="00584945"/>
    <w:rsid w:val="00584DC9"/>
    <w:rsid w:val="00586DB3"/>
    <w:rsid w:val="005875BE"/>
    <w:rsid w:val="00587B23"/>
    <w:rsid w:val="00590E5D"/>
    <w:rsid w:val="005912F0"/>
    <w:rsid w:val="005918B9"/>
    <w:rsid w:val="00592C86"/>
    <w:rsid w:val="0059446D"/>
    <w:rsid w:val="005944DB"/>
    <w:rsid w:val="00594597"/>
    <w:rsid w:val="00596314"/>
    <w:rsid w:val="00596900"/>
    <w:rsid w:val="00596D03"/>
    <w:rsid w:val="005A09F2"/>
    <w:rsid w:val="005A16B3"/>
    <w:rsid w:val="005A21EC"/>
    <w:rsid w:val="005A3172"/>
    <w:rsid w:val="005A3FC2"/>
    <w:rsid w:val="005A4077"/>
    <w:rsid w:val="005A54F5"/>
    <w:rsid w:val="005A62BD"/>
    <w:rsid w:val="005A7D22"/>
    <w:rsid w:val="005B15AC"/>
    <w:rsid w:val="005B20D3"/>
    <w:rsid w:val="005B303E"/>
    <w:rsid w:val="005B43C2"/>
    <w:rsid w:val="005B45E0"/>
    <w:rsid w:val="005B54DB"/>
    <w:rsid w:val="005B64EE"/>
    <w:rsid w:val="005B698A"/>
    <w:rsid w:val="005B6EDA"/>
    <w:rsid w:val="005B71E1"/>
    <w:rsid w:val="005B78BC"/>
    <w:rsid w:val="005C09CF"/>
    <w:rsid w:val="005C0AF0"/>
    <w:rsid w:val="005C0FA7"/>
    <w:rsid w:val="005C2BF1"/>
    <w:rsid w:val="005C2F12"/>
    <w:rsid w:val="005C649C"/>
    <w:rsid w:val="005C66E1"/>
    <w:rsid w:val="005C71A2"/>
    <w:rsid w:val="005D12FB"/>
    <w:rsid w:val="005D13FB"/>
    <w:rsid w:val="005D16DA"/>
    <w:rsid w:val="005D1FE3"/>
    <w:rsid w:val="005D23A3"/>
    <w:rsid w:val="005D333C"/>
    <w:rsid w:val="005D4888"/>
    <w:rsid w:val="005D4F82"/>
    <w:rsid w:val="005D5E52"/>
    <w:rsid w:val="005D73EF"/>
    <w:rsid w:val="005E3C52"/>
    <w:rsid w:val="005E5686"/>
    <w:rsid w:val="005E76E2"/>
    <w:rsid w:val="005F086B"/>
    <w:rsid w:val="005F107A"/>
    <w:rsid w:val="005F203A"/>
    <w:rsid w:val="005F22CB"/>
    <w:rsid w:val="005F2B12"/>
    <w:rsid w:val="005F5CBF"/>
    <w:rsid w:val="005F6B40"/>
    <w:rsid w:val="0060016C"/>
    <w:rsid w:val="00600EAD"/>
    <w:rsid w:val="00602EA5"/>
    <w:rsid w:val="00604E3B"/>
    <w:rsid w:val="00604ED2"/>
    <w:rsid w:val="0060578C"/>
    <w:rsid w:val="00606566"/>
    <w:rsid w:val="00607F09"/>
    <w:rsid w:val="0061042D"/>
    <w:rsid w:val="00612775"/>
    <w:rsid w:val="00612781"/>
    <w:rsid w:val="00613B28"/>
    <w:rsid w:val="00614C1E"/>
    <w:rsid w:val="00615944"/>
    <w:rsid w:val="00617036"/>
    <w:rsid w:val="00617623"/>
    <w:rsid w:val="00617948"/>
    <w:rsid w:val="00617F8D"/>
    <w:rsid w:val="006200D9"/>
    <w:rsid w:val="00620165"/>
    <w:rsid w:val="00620E8E"/>
    <w:rsid w:val="00623022"/>
    <w:rsid w:val="00623CF7"/>
    <w:rsid w:val="006265E2"/>
    <w:rsid w:val="00626A22"/>
    <w:rsid w:val="006304A5"/>
    <w:rsid w:val="00630B57"/>
    <w:rsid w:val="00631F64"/>
    <w:rsid w:val="00632C69"/>
    <w:rsid w:val="00633545"/>
    <w:rsid w:val="0063446E"/>
    <w:rsid w:val="00635380"/>
    <w:rsid w:val="0063580B"/>
    <w:rsid w:val="00635AAA"/>
    <w:rsid w:val="00635E18"/>
    <w:rsid w:val="0063655E"/>
    <w:rsid w:val="006403BC"/>
    <w:rsid w:val="0064181D"/>
    <w:rsid w:val="00642239"/>
    <w:rsid w:val="00643A48"/>
    <w:rsid w:val="00644E2A"/>
    <w:rsid w:val="00646B8B"/>
    <w:rsid w:val="0064731F"/>
    <w:rsid w:val="006500D4"/>
    <w:rsid w:val="006512FE"/>
    <w:rsid w:val="006521BC"/>
    <w:rsid w:val="00653ACA"/>
    <w:rsid w:val="00653E70"/>
    <w:rsid w:val="00655CBC"/>
    <w:rsid w:val="00655E71"/>
    <w:rsid w:val="00657FD4"/>
    <w:rsid w:val="006619E6"/>
    <w:rsid w:val="00661B05"/>
    <w:rsid w:val="006623C4"/>
    <w:rsid w:val="00662E91"/>
    <w:rsid w:val="00663678"/>
    <w:rsid w:val="00663B4A"/>
    <w:rsid w:val="006646B5"/>
    <w:rsid w:val="00666F99"/>
    <w:rsid w:val="006719C5"/>
    <w:rsid w:val="00671A66"/>
    <w:rsid w:val="00675082"/>
    <w:rsid w:val="0067672E"/>
    <w:rsid w:val="00677AC8"/>
    <w:rsid w:val="006803EF"/>
    <w:rsid w:val="006804BE"/>
    <w:rsid w:val="0068064C"/>
    <w:rsid w:val="00680B44"/>
    <w:rsid w:val="006816D6"/>
    <w:rsid w:val="00681A7B"/>
    <w:rsid w:val="006843DE"/>
    <w:rsid w:val="00684505"/>
    <w:rsid w:val="00687D4C"/>
    <w:rsid w:val="00691CA7"/>
    <w:rsid w:val="00694F37"/>
    <w:rsid w:val="00695347"/>
    <w:rsid w:val="0069535E"/>
    <w:rsid w:val="00695BCC"/>
    <w:rsid w:val="00696D9D"/>
    <w:rsid w:val="006A056A"/>
    <w:rsid w:val="006A0FDB"/>
    <w:rsid w:val="006A4768"/>
    <w:rsid w:val="006A56B6"/>
    <w:rsid w:val="006A6749"/>
    <w:rsid w:val="006B0BD3"/>
    <w:rsid w:val="006B147B"/>
    <w:rsid w:val="006B1721"/>
    <w:rsid w:val="006B17A3"/>
    <w:rsid w:val="006B1EF4"/>
    <w:rsid w:val="006B1F36"/>
    <w:rsid w:val="006B3D50"/>
    <w:rsid w:val="006B4CB5"/>
    <w:rsid w:val="006B4D65"/>
    <w:rsid w:val="006B4D8F"/>
    <w:rsid w:val="006B56F9"/>
    <w:rsid w:val="006B57C9"/>
    <w:rsid w:val="006B58C2"/>
    <w:rsid w:val="006B6910"/>
    <w:rsid w:val="006B6CE0"/>
    <w:rsid w:val="006B774D"/>
    <w:rsid w:val="006C2FCD"/>
    <w:rsid w:val="006C77CE"/>
    <w:rsid w:val="006D17B3"/>
    <w:rsid w:val="006D1AC8"/>
    <w:rsid w:val="006D5652"/>
    <w:rsid w:val="006D58B4"/>
    <w:rsid w:val="006E08E6"/>
    <w:rsid w:val="006E175C"/>
    <w:rsid w:val="006E1A99"/>
    <w:rsid w:val="006E2145"/>
    <w:rsid w:val="006E389A"/>
    <w:rsid w:val="006E57D2"/>
    <w:rsid w:val="006E630E"/>
    <w:rsid w:val="006E6D84"/>
    <w:rsid w:val="006E75F3"/>
    <w:rsid w:val="006E7C93"/>
    <w:rsid w:val="006E7F86"/>
    <w:rsid w:val="006F091B"/>
    <w:rsid w:val="006F0E3D"/>
    <w:rsid w:val="006F1ABC"/>
    <w:rsid w:val="006F2F77"/>
    <w:rsid w:val="006F3E2A"/>
    <w:rsid w:val="006F4ABE"/>
    <w:rsid w:val="006F4E0E"/>
    <w:rsid w:val="006F508F"/>
    <w:rsid w:val="006F59B1"/>
    <w:rsid w:val="00701903"/>
    <w:rsid w:val="00702A33"/>
    <w:rsid w:val="00703B90"/>
    <w:rsid w:val="00703E14"/>
    <w:rsid w:val="00704D25"/>
    <w:rsid w:val="00705667"/>
    <w:rsid w:val="00707511"/>
    <w:rsid w:val="007109A6"/>
    <w:rsid w:val="00710B88"/>
    <w:rsid w:val="00710E26"/>
    <w:rsid w:val="007154F2"/>
    <w:rsid w:val="00715D63"/>
    <w:rsid w:val="00716D7B"/>
    <w:rsid w:val="00717FB0"/>
    <w:rsid w:val="00721914"/>
    <w:rsid w:val="00721A2D"/>
    <w:rsid w:val="00722D31"/>
    <w:rsid w:val="0072395A"/>
    <w:rsid w:val="00723C33"/>
    <w:rsid w:val="0072495F"/>
    <w:rsid w:val="00724C18"/>
    <w:rsid w:val="007266E7"/>
    <w:rsid w:val="007269E9"/>
    <w:rsid w:val="00726ED0"/>
    <w:rsid w:val="00726F9A"/>
    <w:rsid w:val="00736BC2"/>
    <w:rsid w:val="00737BCB"/>
    <w:rsid w:val="00740944"/>
    <w:rsid w:val="00742535"/>
    <w:rsid w:val="00742552"/>
    <w:rsid w:val="007426A2"/>
    <w:rsid w:val="00743FCA"/>
    <w:rsid w:val="00745D66"/>
    <w:rsid w:val="007477E2"/>
    <w:rsid w:val="00750BD1"/>
    <w:rsid w:val="00751BA2"/>
    <w:rsid w:val="007538D7"/>
    <w:rsid w:val="00754171"/>
    <w:rsid w:val="00754B0A"/>
    <w:rsid w:val="00755615"/>
    <w:rsid w:val="0075573D"/>
    <w:rsid w:val="007557C4"/>
    <w:rsid w:val="00755A64"/>
    <w:rsid w:val="00756184"/>
    <w:rsid w:val="00757C77"/>
    <w:rsid w:val="00757DF0"/>
    <w:rsid w:val="007611EC"/>
    <w:rsid w:val="00761E5C"/>
    <w:rsid w:val="00761EC7"/>
    <w:rsid w:val="00761F70"/>
    <w:rsid w:val="00762260"/>
    <w:rsid w:val="00762F0C"/>
    <w:rsid w:val="007631C0"/>
    <w:rsid w:val="00766802"/>
    <w:rsid w:val="0077033B"/>
    <w:rsid w:val="00773074"/>
    <w:rsid w:val="00775B61"/>
    <w:rsid w:val="00780D1E"/>
    <w:rsid w:val="00781C3F"/>
    <w:rsid w:val="00782235"/>
    <w:rsid w:val="0078379E"/>
    <w:rsid w:val="00784E69"/>
    <w:rsid w:val="00785037"/>
    <w:rsid w:val="00785744"/>
    <w:rsid w:val="007873BD"/>
    <w:rsid w:val="007900FF"/>
    <w:rsid w:val="00790E56"/>
    <w:rsid w:val="0079129A"/>
    <w:rsid w:val="00792286"/>
    <w:rsid w:val="007931FD"/>
    <w:rsid w:val="007933BA"/>
    <w:rsid w:val="007945D2"/>
    <w:rsid w:val="0079496C"/>
    <w:rsid w:val="007A0A34"/>
    <w:rsid w:val="007A145F"/>
    <w:rsid w:val="007A1AC0"/>
    <w:rsid w:val="007A2EF5"/>
    <w:rsid w:val="007A442E"/>
    <w:rsid w:val="007A5E28"/>
    <w:rsid w:val="007A64DD"/>
    <w:rsid w:val="007B22B1"/>
    <w:rsid w:val="007B2F54"/>
    <w:rsid w:val="007B310B"/>
    <w:rsid w:val="007B4C79"/>
    <w:rsid w:val="007B54AA"/>
    <w:rsid w:val="007B5801"/>
    <w:rsid w:val="007B6323"/>
    <w:rsid w:val="007B7169"/>
    <w:rsid w:val="007B7D64"/>
    <w:rsid w:val="007C0E8F"/>
    <w:rsid w:val="007C0FE6"/>
    <w:rsid w:val="007C43D0"/>
    <w:rsid w:val="007C6FFA"/>
    <w:rsid w:val="007D0406"/>
    <w:rsid w:val="007D4B7A"/>
    <w:rsid w:val="007D4D8E"/>
    <w:rsid w:val="007D5BEF"/>
    <w:rsid w:val="007D6D39"/>
    <w:rsid w:val="007D7745"/>
    <w:rsid w:val="007E09C8"/>
    <w:rsid w:val="007E12BA"/>
    <w:rsid w:val="007E453A"/>
    <w:rsid w:val="007E6DF6"/>
    <w:rsid w:val="007E755F"/>
    <w:rsid w:val="007E79ED"/>
    <w:rsid w:val="007F0286"/>
    <w:rsid w:val="007F0B29"/>
    <w:rsid w:val="007F0C0B"/>
    <w:rsid w:val="007F1968"/>
    <w:rsid w:val="007F295B"/>
    <w:rsid w:val="007F54A7"/>
    <w:rsid w:val="007F5BAC"/>
    <w:rsid w:val="008008B2"/>
    <w:rsid w:val="00801B1E"/>
    <w:rsid w:val="00803425"/>
    <w:rsid w:val="00804387"/>
    <w:rsid w:val="00804B2A"/>
    <w:rsid w:val="008064B6"/>
    <w:rsid w:val="008066A0"/>
    <w:rsid w:val="0081097A"/>
    <w:rsid w:val="00811B2E"/>
    <w:rsid w:val="00812E49"/>
    <w:rsid w:val="0081446C"/>
    <w:rsid w:val="008154E1"/>
    <w:rsid w:val="0081659E"/>
    <w:rsid w:val="008217B3"/>
    <w:rsid w:val="00821BD5"/>
    <w:rsid w:val="00822649"/>
    <w:rsid w:val="008230A8"/>
    <w:rsid w:val="00825666"/>
    <w:rsid w:val="00826E55"/>
    <w:rsid w:val="00830C35"/>
    <w:rsid w:val="008325CA"/>
    <w:rsid w:val="0083488C"/>
    <w:rsid w:val="008357D0"/>
    <w:rsid w:val="00835FA0"/>
    <w:rsid w:val="00841905"/>
    <w:rsid w:val="0084243E"/>
    <w:rsid w:val="00842B36"/>
    <w:rsid w:val="00843014"/>
    <w:rsid w:val="00843993"/>
    <w:rsid w:val="0084594B"/>
    <w:rsid w:val="00845A02"/>
    <w:rsid w:val="008501E2"/>
    <w:rsid w:val="00851879"/>
    <w:rsid w:val="0085265C"/>
    <w:rsid w:val="00854A6D"/>
    <w:rsid w:val="00854E8F"/>
    <w:rsid w:val="00854EE5"/>
    <w:rsid w:val="00854FCB"/>
    <w:rsid w:val="00855E37"/>
    <w:rsid w:val="00855FF8"/>
    <w:rsid w:val="00860B28"/>
    <w:rsid w:val="00862690"/>
    <w:rsid w:val="00862AF2"/>
    <w:rsid w:val="00864BB4"/>
    <w:rsid w:val="00866859"/>
    <w:rsid w:val="00866B96"/>
    <w:rsid w:val="00867CF1"/>
    <w:rsid w:val="008714EB"/>
    <w:rsid w:val="00871708"/>
    <w:rsid w:val="00871EE5"/>
    <w:rsid w:val="00873296"/>
    <w:rsid w:val="00873696"/>
    <w:rsid w:val="0087370C"/>
    <w:rsid w:val="0087497B"/>
    <w:rsid w:val="0087772F"/>
    <w:rsid w:val="00877988"/>
    <w:rsid w:val="00877B97"/>
    <w:rsid w:val="00882BB5"/>
    <w:rsid w:val="008832AD"/>
    <w:rsid w:val="0088344C"/>
    <w:rsid w:val="00883FF4"/>
    <w:rsid w:val="008853EC"/>
    <w:rsid w:val="00885684"/>
    <w:rsid w:val="008873D5"/>
    <w:rsid w:val="0088778A"/>
    <w:rsid w:val="00887FDC"/>
    <w:rsid w:val="00890482"/>
    <w:rsid w:val="00892094"/>
    <w:rsid w:val="008929E7"/>
    <w:rsid w:val="00893A3B"/>
    <w:rsid w:val="00895026"/>
    <w:rsid w:val="00895B2B"/>
    <w:rsid w:val="00895F68"/>
    <w:rsid w:val="008969FD"/>
    <w:rsid w:val="00897938"/>
    <w:rsid w:val="008A2337"/>
    <w:rsid w:val="008A2422"/>
    <w:rsid w:val="008A3DB7"/>
    <w:rsid w:val="008B0908"/>
    <w:rsid w:val="008B0CE0"/>
    <w:rsid w:val="008B142A"/>
    <w:rsid w:val="008B1BDC"/>
    <w:rsid w:val="008B310A"/>
    <w:rsid w:val="008B385D"/>
    <w:rsid w:val="008B3EDC"/>
    <w:rsid w:val="008B44BA"/>
    <w:rsid w:val="008B5FD5"/>
    <w:rsid w:val="008C1ED4"/>
    <w:rsid w:val="008C218D"/>
    <w:rsid w:val="008C2995"/>
    <w:rsid w:val="008C3DBA"/>
    <w:rsid w:val="008C3FD6"/>
    <w:rsid w:val="008C4A2F"/>
    <w:rsid w:val="008C4FA2"/>
    <w:rsid w:val="008D21B3"/>
    <w:rsid w:val="008D2D06"/>
    <w:rsid w:val="008D3A50"/>
    <w:rsid w:val="008D3E9D"/>
    <w:rsid w:val="008D4D2C"/>
    <w:rsid w:val="008D6F52"/>
    <w:rsid w:val="008D7BEE"/>
    <w:rsid w:val="008E0122"/>
    <w:rsid w:val="008E142B"/>
    <w:rsid w:val="008E276B"/>
    <w:rsid w:val="008E360A"/>
    <w:rsid w:val="008E3B79"/>
    <w:rsid w:val="008E7452"/>
    <w:rsid w:val="008E7A61"/>
    <w:rsid w:val="008F04EC"/>
    <w:rsid w:val="008F05F4"/>
    <w:rsid w:val="008F31A2"/>
    <w:rsid w:val="008F3AF2"/>
    <w:rsid w:val="00900015"/>
    <w:rsid w:val="00900341"/>
    <w:rsid w:val="00904727"/>
    <w:rsid w:val="0090609B"/>
    <w:rsid w:val="00906877"/>
    <w:rsid w:val="00907C39"/>
    <w:rsid w:val="00912DDE"/>
    <w:rsid w:val="00912ED5"/>
    <w:rsid w:val="00913CE2"/>
    <w:rsid w:val="009148C7"/>
    <w:rsid w:val="00916572"/>
    <w:rsid w:val="00922447"/>
    <w:rsid w:val="00922AF0"/>
    <w:rsid w:val="009249E2"/>
    <w:rsid w:val="00924F51"/>
    <w:rsid w:val="0092507D"/>
    <w:rsid w:val="00925410"/>
    <w:rsid w:val="00926777"/>
    <w:rsid w:val="00926ED4"/>
    <w:rsid w:val="00927CA9"/>
    <w:rsid w:val="00930FAD"/>
    <w:rsid w:val="009314FE"/>
    <w:rsid w:val="009315F5"/>
    <w:rsid w:val="00931F20"/>
    <w:rsid w:val="00933BF9"/>
    <w:rsid w:val="00935937"/>
    <w:rsid w:val="00936E40"/>
    <w:rsid w:val="00940B50"/>
    <w:rsid w:val="00941197"/>
    <w:rsid w:val="0094171B"/>
    <w:rsid w:val="00944D8F"/>
    <w:rsid w:val="009454B2"/>
    <w:rsid w:val="0094644E"/>
    <w:rsid w:val="009465B1"/>
    <w:rsid w:val="009475C7"/>
    <w:rsid w:val="009475F9"/>
    <w:rsid w:val="00950AE9"/>
    <w:rsid w:val="00950F0C"/>
    <w:rsid w:val="0095189B"/>
    <w:rsid w:val="009528E8"/>
    <w:rsid w:val="00952F6D"/>
    <w:rsid w:val="00954EFD"/>
    <w:rsid w:val="009555B2"/>
    <w:rsid w:val="009556C3"/>
    <w:rsid w:val="009565EF"/>
    <w:rsid w:val="00957521"/>
    <w:rsid w:val="00960BBC"/>
    <w:rsid w:val="009618D9"/>
    <w:rsid w:val="00963CA0"/>
    <w:rsid w:val="00963DDA"/>
    <w:rsid w:val="00964BC6"/>
    <w:rsid w:val="009663C4"/>
    <w:rsid w:val="009700FE"/>
    <w:rsid w:val="00970DAB"/>
    <w:rsid w:val="00972517"/>
    <w:rsid w:val="00974071"/>
    <w:rsid w:val="0097541F"/>
    <w:rsid w:val="009764D0"/>
    <w:rsid w:val="00984F54"/>
    <w:rsid w:val="00987BA6"/>
    <w:rsid w:val="0099195B"/>
    <w:rsid w:val="00991EA7"/>
    <w:rsid w:val="009943BA"/>
    <w:rsid w:val="009946C5"/>
    <w:rsid w:val="00996FCE"/>
    <w:rsid w:val="0099709E"/>
    <w:rsid w:val="0099790D"/>
    <w:rsid w:val="009A17FB"/>
    <w:rsid w:val="009A3A5C"/>
    <w:rsid w:val="009A3C19"/>
    <w:rsid w:val="009A4213"/>
    <w:rsid w:val="009A47FB"/>
    <w:rsid w:val="009A5A3E"/>
    <w:rsid w:val="009A61C2"/>
    <w:rsid w:val="009A699C"/>
    <w:rsid w:val="009B05D5"/>
    <w:rsid w:val="009B0FC5"/>
    <w:rsid w:val="009B136C"/>
    <w:rsid w:val="009B2710"/>
    <w:rsid w:val="009B3235"/>
    <w:rsid w:val="009B3FED"/>
    <w:rsid w:val="009B54E1"/>
    <w:rsid w:val="009B5A36"/>
    <w:rsid w:val="009C31DC"/>
    <w:rsid w:val="009C3A3A"/>
    <w:rsid w:val="009C433E"/>
    <w:rsid w:val="009C72DB"/>
    <w:rsid w:val="009D0AE1"/>
    <w:rsid w:val="009D1771"/>
    <w:rsid w:val="009D2697"/>
    <w:rsid w:val="009D5951"/>
    <w:rsid w:val="009D7601"/>
    <w:rsid w:val="009D7644"/>
    <w:rsid w:val="009D78B1"/>
    <w:rsid w:val="009E2072"/>
    <w:rsid w:val="009E2D6C"/>
    <w:rsid w:val="009F0B68"/>
    <w:rsid w:val="009F24DA"/>
    <w:rsid w:val="009F417A"/>
    <w:rsid w:val="009F4493"/>
    <w:rsid w:val="009F5549"/>
    <w:rsid w:val="009F5E22"/>
    <w:rsid w:val="00A00F96"/>
    <w:rsid w:val="00A01B81"/>
    <w:rsid w:val="00A0593E"/>
    <w:rsid w:val="00A063C9"/>
    <w:rsid w:val="00A07154"/>
    <w:rsid w:val="00A076DE"/>
    <w:rsid w:val="00A07DDC"/>
    <w:rsid w:val="00A11BFD"/>
    <w:rsid w:val="00A12CAC"/>
    <w:rsid w:val="00A134B8"/>
    <w:rsid w:val="00A16920"/>
    <w:rsid w:val="00A17C7E"/>
    <w:rsid w:val="00A20074"/>
    <w:rsid w:val="00A202B9"/>
    <w:rsid w:val="00A208B9"/>
    <w:rsid w:val="00A20FE7"/>
    <w:rsid w:val="00A21796"/>
    <w:rsid w:val="00A2330B"/>
    <w:rsid w:val="00A23378"/>
    <w:rsid w:val="00A23C95"/>
    <w:rsid w:val="00A244C3"/>
    <w:rsid w:val="00A24C2D"/>
    <w:rsid w:val="00A2616E"/>
    <w:rsid w:val="00A26932"/>
    <w:rsid w:val="00A30046"/>
    <w:rsid w:val="00A331C8"/>
    <w:rsid w:val="00A335A7"/>
    <w:rsid w:val="00A345A6"/>
    <w:rsid w:val="00A35E80"/>
    <w:rsid w:val="00A41111"/>
    <w:rsid w:val="00A47702"/>
    <w:rsid w:val="00A51764"/>
    <w:rsid w:val="00A52212"/>
    <w:rsid w:val="00A522D6"/>
    <w:rsid w:val="00A53604"/>
    <w:rsid w:val="00A56365"/>
    <w:rsid w:val="00A56E9C"/>
    <w:rsid w:val="00A57156"/>
    <w:rsid w:val="00A60AFA"/>
    <w:rsid w:val="00A61027"/>
    <w:rsid w:val="00A61AD3"/>
    <w:rsid w:val="00A63D87"/>
    <w:rsid w:val="00A651FD"/>
    <w:rsid w:val="00A663D9"/>
    <w:rsid w:val="00A674EB"/>
    <w:rsid w:val="00A70024"/>
    <w:rsid w:val="00A709AB"/>
    <w:rsid w:val="00A70B3D"/>
    <w:rsid w:val="00A71B84"/>
    <w:rsid w:val="00A71DE3"/>
    <w:rsid w:val="00A73447"/>
    <w:rsid w:val="00A738F3"/>
    <w:rsid w:val="00A74A7D"/>
    <w:rsid w:val="00A752A8"/>
    <w:rsid w:val="00A758D8"/>
    <w:rsid w:val="00A7732C"/>
    <w:rsid w:val="00A7744D"/>
    <w:rsid w:val="00A777BF"/>
    <w:rsid w:val="00A77E4C"/>
    <w:rsid w:val="00A80770"/>
    <w:rsid w:val="00A80F76"/>
    <w:rsid w:val="00A841CF"/>
    <w:rsid w:val="00A84BB1"/>
    <w:rsid w:val="00A85F97"/>
    <w:rsid w:val="00A866E9"/>
    <w:rsid w:val="00A86C59"/>
    <w:rsid w:val="00A879E9"/>
    <w:rsid w:val="00A9056B"/>
    <w:rsid w:val="00A91803"/>
    <w:rsid w:val="00A91D47"/>
    <w:rsid w:val="00A92711"/>
    <w:rsid w:val="00A93311"/>
    <w:rsid w:val="00A93AAE"/>
    <w:rsid w:val="00A956F4"/>
    <w:rsid w:val="00A95D95"/>
    <w:rsid w:val="00AA2C38"/>
    <w:rsid w:val="00AA6EFE"/>
    <w:rsid w:val="00AB0004"/>
    <w:rsid w:val="00AB15C6"/>
    <w:rsid w:val="00AB32A7"/>
    <w:rsid w:val="00AB3E85"/>
    <w:rsid w:val="00AB424A"/>
    <w:rsid w:val="00AB4975"/>
    <w:rsid w:val="00AB51BA"/>
    <w:rsid w:val="00AB5748"/>
    <w:rsid w:val="00AB5F77"/>
    <w:rsid w:val="00AB7019"/>
    <w:rsid w:val="00AB771B"/>
    <w:rsid w:val="00AC0A78"/>
    <w:rsid w:val="00AC1027"/>
    <w:rsid w:val="00AC26AA"/>
    <w:rsid w:val="00AC3F94"/>
    <w:rsid w:val="00AC43D9"/>
    <w:rsid w:val="00AC764B"/>
    <w:rsid w:val="00AD180E"/>
    <w:rsid w:val="00AD3C2B"/>
    <w:rsid w:val="00AD6D56"/>
    <w:rsid w:val="00AD7C7E"/>
    <w:rsid w:val="00AE08FD"/>
    <w:rsid w:val="00AE2FFC"/>
    <w:rsid w:val="00AE3AE7"/>
    <w:rsid w:val="00AE3FE9"/>
    <w:rsid w:val="00AE5113"/>
    <w:rsid w:val="00AE65A1"/>
    <w:rsid w:val="00AF0942"/>
    <w:rsid w:val="00AF1DC3"/>
    <w:rsid w:val="00AF2710"/>
    <w:rsid w:val="00AF2CAD"/>
    <w:rsid w:val="00AF4F3F"/>
    <w:rsid w:val="00AF62A5"/>
    <w:rsid w:val="00AF6AFA"/>
    <w:rsid w:val="00AF6FD4"/>
    <w:rsid w:val="00AF762C"/>
    <w:rsid w:val="00B0198E"/>
    <w:rsid w:val="00B02E96"/>
    <w:rsid w:val="00B03168"/>
    <w:rsid w:val="00B048E5"/>
    <w:rsid w:val="00B050A6"/>
    <w:rsid w:val="00B05BE1"/>
    <w:rsid w:val="00B06AF6"/>
    <w:rsid w:val="00B06BFF"/>
    <w:rsid w:val="00B13336"/>
    <w:rsid w:val="00B140DD"/>
    <w:rsid w:val="00B16028"/>
    <w:rsid w:val="00B1736E"/>
    <w:rsid w:val="00B21883"/>
    <w:rsid w:val="00B23B70"/>
    <w:rsid w:val="00B23C07"/>
    <w:rsid w:val="00B25A31"/>
    <w:rsid w:val="00B25BA1"/>
    <w:rsid w:val="00B3063C"/>
    <w:rsid w:val="00B30B15"/>
    <w:rsid w:val="00B311E6"/>
    <w:rsid w:val="00B315F7"/>
    <w:rsid w:val="00B33244"/>
    <w:rsid w:val="00B35507"/>
    <w:rsid w:val="00B357BF"/>
    <w:rsid w:val="00B3581F"/>
    <w:rsid w:val="00B359B2"/>
    <w:rsid w:val="00B37E32"/>
    <w:rsid w:val="00B40199"/>
    <w:rsid w:val="00B420E7"/>
    <w:rsid w:val="00B43808"/>
    <w:rsid w:val="00B44A5C"/>
    <w:rsid w:val="00B45091"/>
    <w:rsid w:val="00B45792"/>
    <w:rsid w:val="00B4604C"/>
    <w:rsid w:val="00B46AA1"/>
    <w:rsid w:val="00B46FD2"/>
    <w:rsid w:val="00B47C33"/>
    <w:rsid w:val="00B5239C"/>
    <w:rsid w:val="00B54033"/>
    <w:rsid w:val="00B544DA"/>
    <w:rsid w:val="00B551BC"/>
    <w:rsid w:val="00B55FC4"/>
    <w:rsid w:val="00B5641A"/>
    <w:rsid w:val="00B57FC5"/>
    <w:rsid w:val="00B60176"/>
    <w:rsid w:val="00B60677"/>
    <w:rsid w:val="00B60CA3"/>
    <w:rsid w:val="00B60DD0"/>
    <w:rsid w:val="00B6338F"/>
    <w:rsid w:val="00B63BB1"/>
    <w:rsid w:val="00B6439C"/>
    <w:rsid w:val="00B656E2"/>
    <w:rsid w:val="00B66153"/>
    <w:rsid w:val="00B7025E"/>
    <w:rsid w:val="00B70A2F"/>
    <w:rsid w:val="00B70B44"/>
    <w:rsid w:val="00B71062"/>
    <w:rsid w:val="00B71065"/>
    <w:rsid w:val="00B71C30"/>
    <w:rsid w:val="00B7259D"/>
    <w:rsid w:val="00B7274C"/>
    <w:rsid w:val="00B76BAA"/>
    <w:rsid w:val="00B7C337"/>
    <w:rsid w:val="00B818C4"/>
    <w:rsid w:val="00B834F5"/>
    <w:rsid w:val="00B83696"/>
    <w:rsid w:val="00B8592E"/>
    <w:rsid w:val="00B8657C"/>
    <w:rsid w:val="00B873C5"/>
    <w:rsid w:val="00B87D75"/>
    <w:rsid w:val="00B90778"/>
    <w:rsid w:val="00B90A22"/>
    <w:rsid w:val="00B921CF"/>
    <w:rsid w:val="00B92576"/>
    <w:rsid w:val="00B954D5"/>
    <w:rsid w:val="00B9568B"/>
    <w:rsid w:val="00B97384"/>
    <w:rsid w:val="00BA094B"/>
    <w:rsid w:val="00BA1D11"/>
    <w:rsid w:val="00BA22D8"/>
    <w:rsid w:val="00BA365E"/>
    <w:rsid w:val="00BA3E9C"/>
    <w:rsid w:val="00BB00FE"/>
    <w:rsid w:val="00BB27D9"/>
    <w:rsid w:val="00BB3C29"/>
    <w:rsid w:val="00BB3E3F"/>
    <w:rsid w:val="00BB64CC"/>
    <w:rsid w:val="00BB6A09"/>
    <w:rsid w:val="00BC3D86"/>
    <w:rsid w:val="00BC4522"/>
    <w:rsid w:val="00BC4EBB"/>
    <w:rsid w:val="00BC70E5"/>
    <w:rsid w:val="00BC717A"/>
    <w:rsid w:val="00BD0017"/>
    <w:rsid w:val="00BD16F2"/>
    <w:rsid w:val="00BD1D60"/>
    <w:rsid w:val="00BD3587"/>
    <w:rsid w:val="00BD6925"/>
    <w:rsid w:val="00BD6930"/>
    <w:rsid w:val="00BD7FC1"/>
    <w:rsid w:val="00BE0599"/>
    <w:rsid w:val="00BE0C29"/>
    <w:rsid w:val="00BE2D41"/>
    <w:rsid w:val="00BE482F"/>
    <w:rsid w:val="00BE4D01"/>
    <w:rsid w:val="00BE7FB3"/>
    <w:rsid w:val="00BF0E5E"/>
    <w:rsid w:val="00BF180F"/>
    <w:rsid w:val="00BF1856"/>
    <w:rsid w:val="00BF1A90"/>
    <w:rsid w:val="00BF37CD"/>
    <w:rsid w:val="00BF5596"/>
    <w:rsid w:val="00BF6AAC"/>
    <w:rsid w:val="00C01D2B"/>
    <w:rsid w:val="00C01DB3"/>
    <w:rsid w:val="00C028FC"/>
    <w:rsid w:val="00C02A96"/>
    <w:rsid w:val="00C02F95"/>
    <w:rsid w:val="00C03B06"/>
    <w:rsid w:val="00C05CA2"/>
    <w:rsid w:val="00C068FD"/>
    <w:rsid w:val="00C07171"/>
    <w:rsid w:val="00C07F07"/>
    <w:rsid w:val="00C110AC"/>
    <w:rsid w:val="00C11177"/>
    <w:rsid w:val="00C148BA"/>
    <w:rsid w:val="00C164E8"/>
    <w:rsid w:val="00C17661"/>
    <w:rsid w:val="00C176E2"/>
    <w:rsid w:val="00C22356"/>
    <w:rsid w:val="00C22681"/>
    <w:rsid w:val="00C22A65"/>
    <w:rsid w:val="00C23610"/>
    <w:rsid w:val="00C2370D"/>
    <w:rsid w:val="00C24A4C"/>
    <w:rsid w:val="00C2512C"/>
    <w:rsid w:val="00C25FC3"/>
    <w:rsid w:val="00C260A6"/>
    <w:rsid w:val="00C3016A"/>
    <w:rsid w:val="00C3041B"/>
    <w:rsid w:val="00C32646"/>
    <w:rsid w:val="00C33AFA"/>
    <w:rsid w:val="00C3432C"/>
    <w:rsid w:val="00C35FEF"/>
    <w:rsid w:val="00C36149"/>
    <w:rsid w:val="00C37120"/>
    <w:rsid w:val="00C40380"/>
    <w:rsid w:val="00C419E0"/>
    <w:rsid w:val="00C44A6F"/>
    <w:rsid w:val="00C45922"/>
    <w:rsid w:val="00C46582"/>
    <w:rsid w:val="00C46952"/>
    <w:rsid w:val="00C509FF"/>
    <w:rsid w:val="00C52458"/>
    <w:rsid w:val="00C54A5F"/>
    <w:rsid w:val="00C54E66"/>
    <w:rsid w:val="00C5542F"/>
    <w:rsid w:val="00C57EE2"/>
    <w:rsid w:val="00C60046"/>
    <w:rsid w:val="00C612D0"/>
    <w:rsid w:val="00C6178A"/>
    <w:rsid w:val="00C636E6"/>
    <w:rsid w:val="00C64871"/>
    <w:rsid w:val="00C6522F"/>
    <w:rsid w:val="00C65653"/>
    <w:rsid w:val="00C70A30"/>
    <w:rsid w:val="00C70DC1"/>
    <w:rsid w:val="00C71620"/>
    <w:rsid w:val="00C72271"/>
    <w:rsid w:val="00C729B4"/>
    <w:rsid w:val="00C75982"/>
    <w:rsid w:val="00C76D19"/>
    <w:rsid w:val="00C77782"/>
    <w:rsid w:val="00C77C8E"/>
    <w:rsid w:val="00C8024E"/>
    <w:rsid w:val="00C81C4C"/>
    <w:rsid w:val="00C831DE"/>
    <w:rsid w:val="00C83A20"/>
    <w:rsid w:val="00C841E9"/>
    <w:rsid w:val="00C84FD3"/>
    <w:rsid w:val="00C85388"/>
    <w:rsid w:val="00C853F7"/>
    <w:rsid w:val="00C85494"/>
    <w:rsid w:val="00C9003B"/>
    <w:rsid w:val="00C90065"/>
    <w:rsid w:val="00C903DF"/>
    <w:rsid w:val="00C90902"/>
    <w:rsid w:val="00C90914"/>
    <w:rsid w:val="00C92428"/>
    <w:rsid w:val="00C928E3"/>
    <w:rsid w:val="00C942AB"/>
    <w:rsid w:val="00C95352"/>
    <w:rsid w:val="00CA0946"/>
    <w:rsid w:val="00CA404C"/>
    <w:rsid w:val="00CA67FD"/>
    <w:rsid w:val="00CA7243"/>
    <w:rsid w:val="00CA7905"/>
    <w:rsid w:val="00CB040C"/>
    <w:rsid w:val="00CB18A2"/>
    <w:rsid w:val="00CB32BA"/>
    <w:rsid w:val="00CB3BA0"/>
    <w:rsid w:val="00CC050F"/>
    <w:rsid w:val="00CC0945"/>
    <w:rsid w:val="00CC0DDF"/>
    <w:rsid w:val="00CC2EAB"/>
    <w:rsid w:val="00CC3835"/>
    <w:rsid w:val="00CC5042"/>
    <w:rsid w:val="00CC653F"/>
    <w:rsid w:val="00CC725D"/>
    <w:rsid w:val="00CC7F60"/>
    <w:rsid w:val="00CD08BF"/>
    <w:rsid w:val="00CD16C6"/>
    <w:rsid w:val="00CD1A1E"/>
    <w:rsid w:val="00CD2DFA"/>
    <w:rsid w:val="00CD32D3"/>
    <w:rsid w:val="00CD4E6D"/>
    <w:rsid w:val="00CD5478"/>
    <w:rsid w:val="00CD5CC7"/>
    <w:rsid w:val="00CD6898"/>
    <w:rsid w:val="00CD7005"/>
    <w:rsid w:val="00CD7363"/>
    <w:rsid w:val="00CE0AFA"/>
    <w:rsid w:val="00CE30F9"/>
    <w:rsid w:val="00CE378D"/>
    <w:rsid w:val="00CE3B50"/>
    <w:rsid w:val="00CE4F2E"/>
    <w:rsid w:val="00CE5037"/>
    <w:rsid w:val="00CE5065"/>
    <w:rsid w:val="00CE5447"/>
    <w:rsid w:val="00CE5E84"/>
    <w:rsid w:val="00CE64E7"/>
    <w:rsid w:val="00CE665C"/>
    <w:rsid w:val="00CE6678"/>
    <w:rsid w:val="00CE6961"/>
    <w:rsid w:val="00CF093C"/>
    <w:rsid w:val="00CF0DAD"/>
    <w:rsid w:val="00CF1EFD"/>
    <w:rsid w:val="00CF1FCF"/>
    <w:rsid w:val="00CF2446"/>
    <w:rsid w:val="00CF245E"/>
    <w:rsid w:val="00CF43C4"/>
    <w:rsid w:val="00CF64B5"/>
    <w:rsid w:val="00D01275"/>
    <w:rsid w:val="00D023B0"/>
    <w:rsid w:val="00D048DE"/>
    <w:rsid w:val="00D051AA"/>
    <w:rsid w:val="00D06100"/>
    <w:rsid w:val="00D064D7"/>
    <w:rsid w:val="00D1157A"/>
    <w:rsid w:val="00D1227B"/>
    <w:rsid w:val="00D152C3"/>
    <w:rsid w:val="00D22230"/>
    <w:rsid w:val="00D2227C"/>
    <w:rsid w:val="00D23ED5"/>
    <w:rsid w:val="00D25B73"/>
    <w:rsid w:val="00D26B23"/>
    <w:rsid w:val="00D30F23"/>
    <w:rsid w:val="00D3454B"/>
    <w:rsid w:val="00D358B1"/>
    <w:rsid w:val="00D35968"/>
    <w:rsid w:val="00D36025"/>
    <w:rsid w:val="00D36534"/>
    <w:rsid w:val="00D368A3"/>
    <w:rsid w:val="00D37F82"/>
    <w:rsid w:val="00D412C9"/>
    <w:rsid w:val="00D41D49"/>
    <w:rsid w:val="00D41E66"/>
    <w:rsid w:val="00D4315D"/>
    <w:rsid w:val="00D44C31"/>
    <w:rsid w:val="00D4512F"/>
    <w:rsid w:val="00D45B02"/>
    <w:rsid w:val="00D50581"/>
    <w:rsid w:val="00D50C13"/>
    <w:rsid w:val="00D50CD7"/>
    <w:rsid w:val="00D53FCD"/>
    <w:rsid w:val="00D618B1"/>
    <w:rsid w:val="00D637C2"/>
    <w:rsid w:val="00D67D80"/>
    <w:rsid w:val="00D714BF"/>
    <w:rsid w:val="00D72294"/>
    <w:rsid w:val="00D728F8"/>
    <w:rsid w:val="00D73E42"/>
    <w:rsid w:val="00D73EC4"/>
    <w:rsid w:val="00D7402C"/>
    <w:rsid w:val="00D748D5"/>
    <w:rsid w:val="00D759BD"/>
    <w:rsid w:val="00D75C3B"/>
    <w:rsid w:val="00D81BDA"/>
    <w:rsid w:val="00D82EE1"/>
    <w:rsid w:val="00D83647"/>
    <w:rsid w:val="00D85C1E"/>
    <w:rsid w:val="00D85C46"/>
    <w:rsid w:val="00D85F70"/>
    <w:rsid w:val="00D86D20"/>
    <w:rsid w:val="00D87BFF"/>
    <w:rsid w:val="00D906BC"/>
    <w:rsid w:val="00D90F38"/>
    <w:rsid w:val="00D93070"/>
    <w:rsid w:val="00D93E92"/>
    <w:rsid w:val="00D943F9"/>
    <w:rsid w:val="00D96123"/>
    <w:rsid w:val="00D972C8"/>
    <w:rsid w:val="00DA13A8"/>
    <w:rsid w:val="00DA17D4"/>
    <w:rsid w:val="00DA47F2"/>
    <w:rsid w:val="00DA4850"/>
    <w:rsid w:val="00DA5135"/>
    <w:rsid w:val="00DA55EE"/>
    <w:rsid w:val="00DA6A63"/>
    <w:rsid w:val="00DA7731"/>
    <w:rsid w:val="00DB080D"/>
    <w:rsid w:val="00DB38BC"/>
    <w:rsid w:val="00DB3B9D"/>
    <w:rsid w:val="00DB4CB8"/>
    <w:rsid w:val="00DB614E"/>
    <w:rsid w:val="00DB68E7"/>
    <w:rsid w:val="00DB7F66"/>
    <w:rsid w:val="00DC0015"/>
    <w:rsid w:val="00DC2B4B"/>
    <w:rsid w:val="00DC3001"/>
    <w:rsid w:val="00DC57EF"/>
    <w:rsid w:val="00DC6643"/>
    <w:rsid w:val="00DC69CC"/>
    <w:rsid w:val="00DD1EAF"/>
    <w:rsid w:val="00DD7081"/>
    <w:rsid w:val="00DE139F"/>
    <w:rsid w:val="00DE1E82"/>
    <w:rsid w:val="00DE1FFA"/>
    <w:rsid w:val="00DE215C"/>
    <w:rsid w:val="00DE2AE3"/>
    <w:rsid w:val="00DE3606"/>
    <w:rsid w:val="00DE3EA9"/>
    <w:rsid w:val="00DE40BB"/>
    <w:rsid w:val="00DE50A9"/>
    <w:rsid w:val="00DE666D"/>
    <w:rsid w:val="00DE7D26"/>
    <w:rsid w:val="00DF0B95"/>
    <w:rsid w:val="00DF1A3C"/>
    <w:rsid w:val="00DF2633"/>
    <w:rsid w:val="00DF3ED0"/>
    <w:rsid w:val="00DF5357"/>
    <w:rsid w:val="00E00011"/>
    <w:rsid w:val="00E021DE"/>
    <w:rsid w:val="00E05A0A"/>
    <w:rsid w:val="00E06061"/>
    <w:rsid w:val="00E06751"/>
    <w:rsid w:val="00E10113"/>
    <w:rsid w:val="00E12232"/>
    <w:rsid w:val="00E16080"/>
    <w:rsid w:val="00E200B9"/>
    <w:rsid w:val="00E20161"/>
    <w:rsid w:val="00E227D5"/>
    <w:rsid w:val="00E25CEE"/>
    <w:rsid w:val="00E26EF6"/>
    <w:rsid w:val="00E30B18"/>
    <w:rsid w:val="00E312AA"/>
    <w:rsid w:val="00E321B4"/>
    <w:rsid w:val="00E333D5"/>
    <w:rsid w:val="00E33837"/>
    <w:rsid w:val="00E33993"/>
    <w:rsid w:val="00E33DAD"/>
    <w:rsid w:val="00E34998"/>
    <w:rsid w:val="00E350B1"/>
    <w:rsid w:val="00E36F78"/>
    <w:rsid w:val="00E40669"/>
    <w:rsid w:val="00E40FAF"/>
    <w:rsid w:val="00E42B0C"/>
    <w:rsid w:val="00E42EAB"/>
    <w:rsid w:val="00E439B1"/>
    <w:rsid w:val="00E43BEF"/>
    <w:rsid w:val="00E4637B"/>
    <w:rsid w:val="00E4757A"/>
    <w:rsid w:val="00E475FB"/>
    <w:rsid w:val="00E505F8"/>
    <w:rsid w:val="00E53602"/>
    <w:rsid w:val="00E54395"/>
    <w:rsid w:val="00E55BD2"/>
    <w:rsid w:val="00E572CA"/>
    <w:rsid w:val="00E6086C"/>
    <w:rsid w:val="00E61671"/>
    <w:rsid w:val="00E626D6"/>
    <w:rsid w:val="00E62A5B"/>
    <w:rsid w:val="00E62F71"/>
    <w:rsid w:val="00E63091"/>
    <w:rsid w:val="00E63F6A"/>
    <w:rsid w:val="00E6586D"/>
    <w:rsid w:val="00E658CC"/>
    <w:rsid w:val="00E658EF"/>
    <w:rsid w:val="00E6625D"/>
    <w:rsid w:val="00E66310"/>
    <w:rsid w:val="00E703CA"/>
    <w:rsid w:val="00E70856"/>
    <w:rsid w:val="00E722D3"/>
    <w:rsid w:val="00E74303"/>
    <w:rsid w:val="00E74B54"/>
    <w:rsid w:val="00E7530D"/>
    <w:rsid w:val="00E76371"/>
    <w:rsid w:val="00E8072E"/>
    <w:rsid w:val="00E81145"/>
    <w:rsid w:val="00E81298"/>
    <w:rsid w:val="00E81567"/>
    <w:rsid w:val="00E816F3"/>
    <w:rsid w:val="00E8299D"/>
    <w:rsid w:val="00E82A22"/>
    <w:rsid w:val="00E83E32"/>
    <w:rsid w:val="00E84DDC"/>
    <w:rsid w:val="00E85BF5"/>
    <w:rsid w:val="00E86382"/>
    <w:rsid w:val="00E929B6"/>
    <w:rsid w:val="00E92D67"/>
    <w:rsid w:val="00E94147"/>
    <w:rsid w:val="00E9587F"/>
    <w:rsid w:val="00E96DDC"/>
    <w:rsid w:val="00EA05B3"/>
    <w:rsid w:val="00EA0C7D"/>
    <w:rsid w:val="00EA27D8"/>
    <w:rsid w:val="00EA2C91"/>
    <w:rsid w:val="00EA2EA8"/>
    <w:rsid w:val="00EA4887"/>
    <w:rsid w:val="00EA4C23"/>
    <w:rsid w:val="00EA5101"/>
    <w:rsid w:val="00EA593D"/>
    <w:rsid w:val="00EA5CDC"/>
    <w:rsid w:val="00EA69FE"/>
    <w:rsid w:val="00EA6E36"/>
    <w:rsid w:val="00EA787B"/>
    <w:rsid w:val="00EA7D1D"/>
    <w:rsid w:val="00EA7D66"/>
    <w:rsid w:val="00EB3214"/>
    <w:rsid w:val="00EB355C"/>
    <w:rsid w:val="00EB644D"/>
    <w:rsid w:val="00EB6D44"/>
    <w:rsid w:val="00EC1914"/>
    <w:rsid w:val="00EC3FF1"/>
    <w:rsid w:val="00EC419E"/>
    <w:rsid w:val="00EC4B5C"/>
    <w:rsid w:val="00EC6104"/>
    <w:rsid w:val="00EC7455"/>
    <w:rsid w:val="00EC74A3"/>
    <w:rsid w:val="00ED13CA"/>
    <w:rsid w:val="00ED17ED"/>
    <w:rsid w:val="00ED1E7D"/>
    <w:rsid w:val="00ED27D3"/>
    <w:rsid w:val="00ED475F"/>
    <w:rsid w:val="00ED5705"/>
    <w:rsid w:val="00ED61F8"/>
    <w:rsid w:val="00ED6FFB"/>
    <w:rsid w:val="00ED7D1A"/>
    <w:rsid w:val="00EE1559"/>
    <w:rsid w:val="00EE2ACC"/>
    <w:rsid w:val="00EE2BC1"/>
    <w:rsid w:val="00EE4257"/>
    <w:rsid w:val="00EE557D"/>
    <w:rsid w:val="00EE60A8"/>
    <w:rsid w:val="00EF32EA"/>
    <w:rsid w:val="00EF42C0"/>
    <w:rsid w:val="00EF50B1"/>
    <w:rsid w:val="00EF7278"/>
    <w:rsid w:val="00EF7CF0"/>
    <w:rsid w:val="00F03558"/>
    <w:rsid w:val="00F04514"/>
    <w:rsid w:val="00F04A5A"/>
    <w:rsid w:val="00F04BBA"/>
    <w:rsid w:val="00F06A73"/>
    <w:rsid w:val="00F102EF"/>
    <w:rsid w:val="00F10579"/>
    <w:rsid w:val="00F11AF5"/>
    <w:rsid w:val="00F11E75"/>
    <w:rsid w:val="00F13107"/>
    <w:rsid w:val="00F13408"/>
    <w:rsid w:val="00F1379D"/>
    <w:rsid w:val="00F16A59"/>
    <w:rsid w:val="00F16CE4"/>
    <w:rsid w:val="00F17E61"/>
    <w:rsid w:val="00F20520"/>
    <w:rsid w:val="00F235D5"/>
    <w:rsid w:val="00F23C78"/>
    <w:rsid w:val="00F23ECE"/>
    <w:rsid w:val="00F24C97"/>
    <w:rsid w:val="00F26138"/>
    <w:rsid w:val="00F271E0"/>
    <w:rsid w:val="00F27B77"/>
    <w:rsid w:val="00F30770"/>
    <w:rsid w:val="00F34AFC"/>
    <w:rsid w:val="00F351BF"/>
    <w:rsid w:val="00F36C7A"/>
    <w:rsid w:val="00F4004B"/>
    <w:rsid w:val="00F4088B"/>
    <w:rsid w:val="00F40BC5"/>
    <w:rsid w:val="00F40CF1"/>
    <w:rsid w:val="00F41601"/>
    <w:rsid w:val="00F4287C"/>
    <w:rsid w:val="00F440A9"/>
    <w:rsid w:val="00F44CE8"/>
    <w:rsid w:val="00F45544"/>
    <w:rsid w:val="00F46E7E"/>
    <w:rsid w:val="00F47A88"/>
    <w:rsid w:val="00F52712"/>
    <w:rsid w:val="00F52A8F"/>
    <w:rsid w:val="00F53287"/>
    <w:rsid w:val="00F5357F"/>
    <w:rsid w:val="00F5478E"/>
    <w:rsid w:val="00F563B5"/>
    <w:rsid w:val="00F56FA1"/>
    <w:rsid w:val="00F5768B"/>
    <w:rsid w:val="00F577B4"/>
    <w:rsid w:val="00F57C3E"/>
    <w:rsid w:val="00F60C11"/>
    <w:rsid w:val="00F6467C"/>
    <w:rsid w:val="00F656C9"/>
    <w:rsid w:val="00F66C4B"/>
    <w:rsid w:val="00F676B6"/>
    <w:rsid w:val="00F67B77"/>
    <w:rsid w:val="00F71297"/>
    <w:rsid w:val="00F72582"/>
    <w:rsid w:val="00F77F23"/>
    <w:rsid w:val="00F81B8B"/>
    <w:rsid w:val="00F832B3"/>
    <w:rsid w:val="00F846B4"/>
    <w:rsid w:val="00F86D57"/>
    <w:rsid w:val="00F874C2"/>
    <w:rsid w:val="00F91EEE"/>
    <w:rsid w:val="00F92838"/>
    <w:rsid w:val="00F961E5"/>
    <w:rsid w:val="00F96BC9"/>
    <w:rsid w:val="00F96D91"/>
    <w:rsid w:val="00FA0CE6"/>
    <w:rsid w:val="00FA145D"/>
    <w:rsid w:val="00FA1E76"/>
    <w:rsid w:val="00FA20FC"/>
    <w:rsid w:val="00FA321F"/>
    <w:rsid w:val="00FA3468"/>
    <w:rsid w:val="00FA4418"/>
    <w:rsid w:val="00FA50AF"/>
    <w:rsid w:val="00FA50B8"/>
    <w:rsid w:val="00FA695A"/>
    <w:rsid w:val="00FA79D6"/>
    <w:rsid w:val="00FB1037"/>
    <w:rsid w:val="00FB36BB"/>
    <w:rsid w:val="00FB7FD0"/>
    <w:rsid w:val="00FC0095"/>
    <w:rsid w:val="00FC06A1"/>
    <w:rsid w:val="00FC3EF3"/>
    <w:rsid w:val="00FC456B"/>
    <w:rsid w:val="00FC63D1"/>
    <w:rsid w:val="00FC6443"/>
    <w:rsid w:val="00FC7852"/>
    <w:rsid w:val="00FD1379"/>
    <w:rsid w:val="00FD2E7B"/>
    <w:rsid w:val="00FD5E65"/>
    <w:rsid w:val="00FE1960"/>
    <w:rsid w:val="00FE2095"/>
    <w:rsid w:val="00FE2CB0"/>
    <w:rsid w:val="00FE702D"/>
    <w:rsid w:val="00FE70A3"/>
    <w:rsid w:val="00FE7F19"/>
    <w:rsid w:val="00FF1CE3"/>
    <w:rsid w:val="00FF3180"/>
    <w:rsid w:val="00FF3E25"/>
    <w:rsid w:val="00FF3EB9"/>
    <w:rsid w:val="00FF4A74"/>
    <w:rsid w:val="00FF4CBB"/>
    <w:rsid w:val="0281C00A"/>
    <w:rsid w:val="0D24E946"/>
    <w:rsid w:val="1176BEB8"/>
    <w:rsid w:val="1B443FC5"/>
    <w:rsid w:val="21873842"/>
    <w:rsid w:val="2313C6CA"/>
    <w:rsid w:val="26EEA239"/>
    <w:rsid w:val="2DCDD503"/>
    <w:rsid w:val="31064A00"/>
    <w:rsid w:val="3163F403"/>
    <w:rsid w:val="346D8F27"/>
    <w:rsid w:val="3AD04BDD"/>
    <w:rsid w:val="3F050680"/>
    <w:rsid w:val="4385C137"/>
    <w:rsid w:val="4644A677"/>
    <w:rsid w:val="4A64DA06"/>
    <w:rsid w:val="4CA9578F"/>
    <w:rsid w:val="4F49DF87"/>
    <w:rsid w:val="55DE3017"/>
    <w:rsid w:val="58FC43F2"/>
    <w:rsid w:val="5AE5C11B"/>
    <w:rsid w:val="5CC768DF"/>
    <w:rsid w:val="5DBCA93E"/>
    <w:rsid w:val="61428C25"/>
    <w:rsid w:val="626D8712"/>
    <w:rsid w:val="63C77C82"/>
    <w:rsid w:val="67DB4171"/>
    <w:rsid w:val="6D0799DF"/>
    <w:rsid w:val="6DF0234A"/>
    <w:rsid w:val="705DA49C"/>
    <w:rsid w:val="76A3B1DC"/>
    <w:rsid w:val="7ABA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138EC"/>
  <w15:chartTrackingRefBased/>
  <w15:docId w15:val="{D9317355-760E-4E53-9C99-634D04CB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44CE8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06100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06100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table" w:styleId="Mkatabulky">
    <w:name w:val="Table Grid"/>
    <w:basedOn w:val="Normlntabulka"/>
    <w:uiPriority w:val="39"/>
    <w:rsid w:val="00B56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draznnjemn">
    <w:name w:val="Subtle Emphasis"/>
    <w:basedOn w:val="Standardnpsmoodstavce"/>
    <w:uiPriority w:val="19"/>
    <w:qFormat/>
    <w:rsid w:val="00F52A8F"/>
    <w:rPr>
      <w:i/>
      <w:iCs/>
      <w:color w:val="404040" w:themeColor="text1" w:themeTint="BF"/>
    </w:rPr>
  </w:style>
  <w:style w:type="paragraph" w:customStyle="1" w:styleId="Default">
    <w:name w:val="Default"/>
    <w:uiPriority w:val="99"/>
    <w:rsid w:val="001A42C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rm\Downloads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24C575B791643838956903368EB098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BB6E425-5DE8-40F1-A620-EA9E8B2909D3}"/>
      </w:docPartPr>
      <w:docPartBody>
        <w:p w:rsidR="004D0640" w:rsidRDefault="004E4198">
          <w:pPr>
            <w:pStyle w:val="B24C575B791643838956903368EB098B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198"/>
    <w:rsid w:val="00070F70"/>
    <w:rsid w:val="000E7A4F"/>
    <w:rsid w:val="00132ADE"/>
    <w:rsid w:val="0018181D"/>
    <w:rsid w:val="00183FA0"/>
    <w:rsid w:val="002218C0"/>
    <w:rsid w:val="002547A7"/>
    <w:rsid w:val="00304246"/>
    <w:rsid w:val="00360AF5"/>
    <w:rsid w:val="004414D4"/>
    <w:rsid w:val="00442167"/>
    <w:rsid w:val="004C053A"/>
    <w:rsid w:val="004D0640"/>
    <w:rsid w:val="004E4198"/>
    <w:rsid w:val="004F4225"/>
    <w:rsid w:val="006E3910"/>
    <w:rsid w:val="006F13C3"/>
    <w:rsid w:val="0077673F"/>
    <w:rsid w:val="007E7AF6"/>
    <w:rsid w:val="00B603D0"/>
    <w:rsid w:val="00B97F4A"/>
    <w:rsid w:val="00BE57BC"/>
    <w:rsid w:val="00D5455C"/>
    <w:rsid w:val="00E0437F"/>
    <w:rsid w:val="00F2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A76BCCBDD694A64A559B2286A563D5D">
    <w:name w:val="DA76BCCBDD694A64A559B2286A563D5D"/>
  </w:style>
  <w:style w:type="paragraph" w:customStyle="1" w:styleId="B24C575B791643838956903368EB098B">
    <w:name w:val="B24C575B791643838956903368EB0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Gho20</b:Tag>
    <b:SourceType>InternetSite</b:SourceType>
    <b:Guid>{627B23BA-4D6A-42B4-A693-5EECE947BC82}</b:Guid>
    <b:Title>ESP32 vs Arduino : How ESP32 is Different from Arduino</b:Title>
    <b:InternetSiteTitle>The Customize Windows</b:InternetSiteTitle>
    <b:Year>2020</b:Year>
    <b:Month>Květen</b:Month>
    <b:Day>16</b:Day>
    <b:YearAccessed>2022</b:YearAccessed>
    <b:MonthAccessed>Leden</b:MonthAccessed>
    <b:DayAccessed>15</b:DayAccessed>
    <b:URL>https://thecustomizewindows.com/2020/05/esp32-vs-arduino-how-esp32-is-different-from-arduino/</b:URL>
    <b:Author>
      <b:Author>
        <b:NameList>
          <b:Person>
            <b:Last>Ghosh</b:Last>
            <b:First>Abhishek</b:First>
          </b:Person>
        </b:NameList>
      </b:Author>
    </b:Author>
    <b:RefOrder>11</b:RefOrder>
  </b:Source>
  <b:Source>
    <b:Tag>Auf20</b:Tag>
    <b:SourceType>InternetSite</b:SourceType>
    <b:Guid>{2B86140D-0767-42B2-83C1-9BB6ECF4C8C4}</b:Guid>
    <b:Title>Know the Differences between Raspberry Pi, Arduino, and ESP8266/ESP32</b:Title>
    <b:InternetSiteTitle>CNX software - Embedded systems news</b:InternetSiteTitle>
    <b:Year>2020</b:Year>
    <b:Month>Březen</b:Month>
    <b:Day>24</b:Day>
    <b:YearAccessed>2022</b:YearAccessed>
    <b:MonthAccessed>Leden</b:MonthAccessed>
    <b:DayAccessed>15</b:DayAccessed>
    <b:URL>https://www.cnx-software.com/2020/03/24/know-the-differences-between-raspberry-pi-arduino-and-esp8266-esp32/</b:URL>
    <b:Author>
      <b:Author>
        <b:NameList>
          <b:Person>
            <b:Last>Aufranc</b:Last>
            <b:First>Jean-Luc</b:First>
          </b:Person>
        </b:NameList>
      </b:Author>
    </b:Author>
    <b:RefOrder>12</b:RefOrder>
  </b:Source>
  <b:Source>
    <b:Tag>San19</b:Tag>
    <b:SourceType>InternetSite</b:SourceType>
    <b:Guid>{9F8B042A-37FD-4CDA-B0AE-32F59D4F9087}</b:Guid>
    <b:Title>9 Arduino Compatible Temperature Sensors</b:Title>
    <b:InternetSiteTitle>RandomNerdTutorials</b:InternetSiteTitle>
    <b:Year>2019</b:Year>
    <b:Month>Červenec</b:Month>
    <b:Day>16</b:Day>
    <b:YearAccessed>2022</b:YearAccessed>
    <b:MonthAccessed>Leden</b:MonthAccessed>
    <b:DayAccessed>15</b:DayAccessed>
    <b:URL>https://randomnerdtutorials.com/9-arduino-compatible-temperature-sensors-for-your-electronics-projects/</b:URL>
    <b:Author>
      <b:Author>
        <b:NameList>
          <b:Person>
            <b:Last>Santos</b:Last>
            <b:First>R.</b:First>
          </b:Person>
        </b:NameList>
      </b:Author>
    </b:Author>
    <b:RefOrder>13</b:RefOrder>
  </b:Source>
  <b:Source>
    <b:Tag>Ard21</b:Tag>
    <b:SourceType>InternetSite</b:SourceType>
    <b:Guid>{48B8E627-A2E6-41EE-8FB5-909619E210CA}</b:Guid>
    <b:Title>Sensors&amp;Environment</b:Title>
    <b:Author>
      <b:Author>
        <b:Corporate>Arduino</b:Corporate>
      </b:Author>
    </b:Author>
    <b:InternetSiteTitle>Arduino</b:InternetSiteTitle>
    <b:YearAccessed>2021</b:YearAccessed>
    <b:MonthAccessed>Listopad</b:MonthAccessed>
    <b:DayAccessed>13</b:DayAccessed>
    <b:URL>https://store.arduino.cc/collections/sensors-environment?page=3&amp;grid_list=list-view</b:URL>
    <b:RefOrder>14</b:RefOrder>
  </b:Source>
  <b:Source>
    <b:Tag>Cli21</b:Tag>
    <b:SourceType>InternetSite</b:SourceType>
    <b:Guid>{035EC873-478F-4276-8746-69DB634EF267}</b:Guid>
    <b:Author>
      <b:Author>
        <b:Corporate>Climate Control Systems Inc.</b:Corporate>
      </b:Author>
    </b:Author>
    <b:Title>GREENHOUSE CONTROL SYSTEMS &amp; TECHNOLOGY</b:Title>
    <b:InternetSiteTitle>Climate Control System</b:InternetSiteTitle>
    <b:YearAccessed>2021</b:YearAccessed>
    <b:MonthAccessed>Listopad</b:MonthAccessed>
    <b:DayAccessed>13</b:DayAccessed>
    <b:URL>https://www.climatecontrol.com/blog/greenhouse-control-systems/</b:URL>
    <b:RefOrder>15</b:RefOrder>
  </b:Source>
  <b:Source>
    <b:Tag>Aut</b:Tag>
    <b:SourceType>InternetSite</b:SourceType>
    <b:Guid>{B51F3429-F89D-4703-8D92-8CAA0EAF347B}</b:Guid>
    <b:Author>
      <b:Author>
        <b:Corporate>Autodesk, Inc.</b:Corporate>
      </b:Author>
    </b:Author>
    <b:Title>Comparison Between Micro:bit and Arduino</b:Title>
    <b:InternetSiteTitle>Instructables circuits</b:InternetSiteTitle>
    <b:URL>https://www.instructables.com/Comparison-Between-Microbit-and-Arduino/</b:URL>
    <b:YearAccessed>2021</b:YearAccessed>
    <b:MonthAccessed>Listopad</b:MonthAccessed>
    <b:DayAccessed>13</b:DayAccessed>
    <b:RefOrder>16</b:RefOrder>
  </b:Source>
  <b:Source>
    <b:Tag>Buc17</b:Tag>
    <b:SourceType>InternetSite</b:SourceType>
    <b:Guid>{FDC65B53-316F-4FF0-9751-9CD3EB1F1B8A}</b:Guid>
    <b:Title>MUO</b:Title>
    <b:InternetSiteTitle>6 Easy Ways to Connect Arduino to Android</b:InternetSiteTitle>
    <b:Year>2017</b:Year>
    <b:Month>Únor</b:Month>
    <b:Day>02</b:Day>
    <b:YearAccessed>2022</b:YearAccessed>
    <b:MonthAccessed>Leden</b:MonthAccessed>
    <b:DayAccessed>16</b:DayAccessed>
    <b:URL>https://www.makeuseof.com/tag/6-easy-ways-connect-arduino-android/</b:URL>
    <b:Author>
      <b:Author>
        <b:NameList>
          <b:Person>
            <b:Last>Buckley</b:Last>
            <b:First>Ian</b:First>
          </b:Person>
        </b:NameList>
      </b:Author>
    </b:Author>
    <b:RefOrder>17</b:RefOrder>
  </b:Source>
  <b:Source>
    <b:Tag>Git22</b:Tag>
    <b:SourceType>InternetSite</b:SourceType>
    <b:Guid>{98581FAC-D3D6-41ED-8B42-3FE5BCE56754}</b:Guid>
    <b:Author>
      <b:Author>
        <b:Corporate>Blynk Inc.</b:Corporate>
      </b:Author>
    </b:Author>
    <b:Title>Security - Blynk Documentation</b:Title>
    <b:InternetSiteTitle>Blynk</b:InternetSiteTitle>
    <b:YearAccessed>2022</b:YearAccessed>
    <b:MonthAccessed>Únor</b:MonthAccessed>
    <b:DayAccessed>24</b:DayAccessed>
    <b:URL>https://docs.blynk.io/en/blynk.cloud/security</b:URL>
    <b:RefOrder>18</b:RefOrder>
  </b:Source>
  <b:Source>
    <b:Tag>Dra22</b:Tag>
    <b:SourceType>InternetSite</b:SourceType>
    <b:Guid>{1A314BA4-FA92-4E37-9E6F-B480C552A143}</b:Guid>
    <b:InternetSiteTitle>Dratek</b:InternetSiteTitle>
    <b:YearAccessed>2022</b:YearAccessed>
    <b:MonthAccessed>Únor</b:MonthAccessed>
    <b:DayAccessed>26</b:DayAccessed>
    <b:URL>https://dratek.cz/arduino/7521-vodni-cerpadlo-se-silentbloky-dc-6-12v-r385.html?gclid=CjwKCAiAg6yRBhBNEiwAeVyL0HV7gG9EKYTUXuWV-X4rqiUJPYUOJk6WB6-u2xyf1aVgEH_Tg6UvohoCtGIQAvD_BwE</b:URL>
    <b:Author>
      <b:Author>
        <b:Corporate>ECLIPSERA s.r.o.</b:Corporate>
      </b:Author>
    </b:Author>
    <b:Title>Vodní čerpadlo se silentbloky DC 6-12V R385</b:Title>
    <b:RefOrder>9</b:RefOrder>
  </b:Source>
  <b:Source>
    <b:Tag>Sof22</b:Tag>
    <b:SourceType>InternetSite</b:SourceType>
    <b:Guid>{FC6B2A73-99AF-42ED-95EA-5932D76FEE6B}</b:Guid>
    <b:Author>
      <b:Author>
        <b:Corporate>Softima s.r.o.</b:Corporate>
      </b:Author>
    </b:Author>
    <b:Title>LED pásek GROW 12V</b:Title>
    <b:InternetSiteTitle>Hadex</b:InternetSiteTitle>
    <b:YearAccessed>2022</b:YearAccessed>
    <b:MonthAccessed>Únor</b:MonthAccessed>
    <b:DayAccessed>23</b:DayAccessed>
    <b:URL>https://www.hadex.cz/k039-100-led-pasek-grow-12v-10mm-plnospektralni-60x-led5050m-ip65-civka-5m/?gclid=CjwKCAiAg6yRBhBNEiwAeVyL0NmZFkhmSCY4yFnVwlY1lBMQ1xxsyr8WSjngA6LjeIzytY4wpnsUgBoCCNcQAvD_BwE</b:URL>
    <b:RefOrder>8</b:RefOrder>
  </b:Source>
  <b:Source>
    <b:Tag>ECL22</b:Tag>
    <b:SourceType>InternetSite</b:SourceType>
    <b:Guid>{CD01C47E-1D83-49E7-BB66-568329FFA823}</b:Guid>
    <b:Author>
      <b:Author>
        <b:Corporate>ECLIPSERA s.r.o.</b:Corporate>
      </b:Author>
    </b:Author>
    <b:Title>Ultrazvukový měřič vzdálenosti</b:Title>
    <b:InternetSiteTitle>Drátek</b:InternetSiteTitle>
    <b:YearAccessed>2022</b:YearAccessed>
    <b:MonthAccessed>Ůnor</b:MonthAccessed>
    <b:DayAccessed>26</b:DayAccessed>
    <b:URL>https://dratek.cz/arduino/846-eses-ultrazvukovy-meric-vzdalenosti-hc-04-pro-jednodeskove-pocitace.html</b:URL>
    <b:RefOrder>7</b:RefOrder>
  </b:Source>
  <b:Source>
    <b:Tag>KON22</b:Tag>
    <b:SourceType>InternetSite</b:SourceType>
    <b:Guid>{4580FE0F-E5CB-4359-8354-779A7265A7CC}</b:Guid>
    <b:Author>
      <b:Author>
        <b:Corporate>KONTAKT ELEKTRONIK spol. s r.o.</b:Corporate>
      </b:Author>
    </b:Author>
    <b:Title>A-DHT11</b:Title>
    <b:InternetSiteTitle>EMO</b:InternetSiteTitle>
    <b:YearAccessed>2022</b:YearAccessed>
    <b:MonthAccessed>Únor</b:MonthAccessed>
    <b:DayAccessed>26</b:DayAccessed>
    <b:URL>https://www.emo.cz/p/a-dht11</b:URL>
    <b:RefOrder>4</b:RefOrder>
  </b:Source>
  <b:Source>
    <b:Tag>Ele22</b:Tag>
    <b:SourceType>InternetSite</b:SourceType>
    <b:Guid>{6D6F71EF-88F2-4989-BC31-DD8B6B0F1475}</b:Guid>
    <b:Author>
      <b:Author>
        <b:Corporate>ElectroPeak Inc.</b:Corporate>
      </b:Author>
    </b:Author>
    <b:Title>ElectroPeak</b:Title>
    <b:InternetSiteTitle>DHT22 Temperature Humidity Sensor</b:InternetSiteTitle>
    <b:YearAccessed>2022</b:YearAccessed>
    <b:MonthAccessed>Únor</b:MonthAccessed>
    <b:DayAccessed>26</b:DayAccessed>
    <b:URL>https://electropeak.com/sensor-dht22-1</b:URL>
    <b:RefOrder>5</b:RefOrder>
  </b:Source>
  <b:Source>
    <b:Tag>Fru22</b:Tag>
    <b:SourceType>InternetSite</b:SourceType>
    <b:Guid>{BE631099-FF9D-4A67-A72A-AC3C10C5AD79}</b:Guid>
    <b:Author>
      <b:Author>
        <b:Corporate>Fruugo.com Ltd.</b:Corporate>
      </b:Author>
    </b:Author>
    <b:Title>Zvlhčovač vzduchu Driver Board Mist Maker Fogger</b:Title>
    <b:InternetSiteTitle>Fruugo</b:InternetSiteTitle>
    <b:YearAccessed>2022</b:YearAccessed>
    <b:MonthAccessed>Únor</b:MonthAccessed>
    <b:DayAccessed>26</b:DayAccessed>
    <b:URL>https://www.fruugo.cz/zvlhcovac-vzduchu-driver-board-mist-maker-fogger-ultrazvukove-atomizacni-disky/p-67824361-136174521?language=cs&amp;ac=croud&amp;gclid=CjwKCAiAg6yRBhBNEiwAeVyL0OcCLuGhr4iPYAXNzCfCKBVHtWRtjwYOqNSppXd9fFvcA-BJJf1TCxoC4FQQAvD_BwE</b:URL>
    <b:RefOrder>10</b:RefOrder>
  </b:Source>
  <b:Source>
    <b:Tag>22Ún</b:Tag>
    <b:SourceType>InternetSite</b:SourceType>
    <b:Guid>{18E1B217-8972-48E5-A5D9-82F43A68DBCA}</b:Guid>
    <b:YearAccessed>2022</b:YearAccessed>
    <b:MonthAccessed>Únor</b:MonthAccessed>
    <b:DayAccessed>26</b:DayAccessed>
    <b:URL>https://nettigo.eu/products/capacitive-analog-soil-moisture-sensor</b:URL>
    <b:Author>
      <b:Author>
        <b:Corporate>Netigo</b:Corporate>
      </b:Author>
    </b:Author>
    <b:Title>Capacitive Analog Soil Moisture Sensor</b:Title>
    <b:InternetSiteTitle>Netigo </b:InternetSiteTitle>
    <b:RefOrder>6</b:RefOrder>
  </b:Source>
  <b:Source>
    <b:Tag>Mou22</b:Tag>
    <b:SourceType>InternetSite</b:SourceType>
    <b:Guid>{EE1F56D5-26C4-4419-80E7-A258A2B9A4F7}</b:Guid>
    <b:Author>
      <b:Author>
        <b:Corporate>Mouser Electronics, Inc.</b:Corporate>
      </b:Author>
    </b:Author>
    <b:Title>Raspberry Pi RPI4-MODBP-8GB-BULK</b:Title>
    <b:InternetSiteTitle>Mouser Electronics</b:InternetSiteTitle>
    <b:YearAccessed>2022</b:YearAccessed>
    <b:MonthAccessed>Únor</b:MonthAccessed>
    <b:DayAccessed>26</b:DayAccessed>
    <b:URL>https://cz.mouser.com/ProductDetail/Raspberry-Pi/RPI4-MODBP-8GB-BULK?qs=sPbYRqrBIVlrjhMid19vUA%3D%3D</b:URL>
    <b:RefOrder>3</b:RefOrder>
  </b:Source>
  <b:Source>
    <b:Tag>Mou221</b:Tag>
    <b:SourceType>InternetSite</b:SourceType>
    <b:Guid>{374891A1-3667-48F2-B700-C5ECC8A7455C}</b:Guid>
    <b:Author>
      <b:Author>
        <b:Corporate>Mouser Electronics, Inc.</b:Corporate>
      </b:Author>
    </b:Author>
    <b:Title>Espressif Systems ESP32-DevKitC-32UE</b:Title>
    <b:InternetSiteTitle>Mouser Electronics</b:InternetSiteTitle>
    <b:YearAccessed>2022</b:YearAccessed>
    <b:MonthAccessed>Ůnor</b:MonthAccessed>
    <b:DayAccessed>26</b:DayAccessed>
    <b:URL>https://cz.mouser.com/ProductDetail/Espressif-Systems/ESP32-DevKitC-32UE?qs=GedFDFLaBXFguOYDKoZ3jA%3D%3D</b:URL>
    <b:RefOrder>2</b:RefOrder>
  </b:Source>
  <b:Source>
    <b:Tag>rei22</b:Tag>
    <b:SourceType>InternetSite</b:SourceType>
    <b:Guid>{03D5FBF9-E90E-4DA8-8972-0A2704F66D07}</b:Guid>
    <b:Author>
      <b:Author>
        <b:Corporate>reichelt elektronik GmbH &amp; Co. KG</b:Corporate>
      </b:Author>
    </b:Author>
    <b:Title>Arduino Zero, SAMD21, USB Micro</b:Title>
    <b:InternetSiteTitle>Reichelt</b:InternetSiteTitle>
    <b:YearAccessed>2022</b:YearAccessed>
    <b:MonthAccessed>Únor</b:MonthAccessed>
    <b:DayAccessed>26</b:DayAccessed>
    <b:URL>https://www.reichelt.com/de/en/arduino-zero-samd21-usb-micro-arduino-zero-p313442.html?r=1</b:URL>
    <b:RefOrder>1</b:RefOrder>
  </b:Source>
  <b:Source>
    <b:Tag>Tec21</b:Tag>
    <b:SourceType>InternetSite</b:SourceType>
    <b:Guid>{1FDBD4E3-C9E3-4C8D-ADE5-AFAD01B5148F}</b:Guid>
    <b:Author>
      <b:Author>
        <b:Corporate>Techvice Sp. z o.o.</b:Corporate>
      </b:Author>
    </b:Author>
    <b:Title>Are IoT Systems Too Easily Hacked, And What Would Be The Fix?</b:Title>
    <b:InternetSiteTitle>Techvice</b:InternetSiteTitle>
    <b:Year>2021</b:Year>
    <b:Month>Říjen</b:Month>
    <b:Day>5</b:Day>
    <b:YearAccessed>2022</b:YearAccessed>
    <b:MonthAccessed>Březen</b:MonthAccessed>
    <b:DayAccessed>13</b:DayAccessed>
    <b:URL>https://techvice.org/blog/popular/iot-systems-hacked/</b:URL>
    <b:RefOrder>19</b:RefOrder>
  </b:Source>
  <b:Source>
    <b:Tag>Ard22</b:Tag>
    <b:SourceType>InternetSite</b:SourceType>
    <b:Guid>{AF8643BE-7871-4D69-B77E-138A82FEB6F4}</b:Guid>
    <b:Author>
      <b:Author>
        <b:Corporate>Arduino</b:Corporate>
      </b:Author>
    </b:Author>
    <b:Title>Language Reference</b:Title>
    <b:InternetSiteTitle>Arduino</b:InternetSiteTitle>
    <b:YearAccessed>2022</b:YearAccessed>
    <b:MonthAccessed>Březen</b:MonthAccessed>
    <b:DayAccessed>13</b:DayAccessed>
    <b:URL>https://www.arduino.cc/reference/en/</b:URL>
    <b:RefOrder>20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6D17D72DADD2048B4A174645749CC6F" ma:contentTypeVersion="12" ma:contentTypeDescription="Vytvoří nový dokument" ma:contentTypeScope="" ma:versionID="4acfd1d5cc94f059d2b17625b0f8e702">
  <xsd:schema xmlns:xsd="http://www.w3.org/2001/XMLSchema" xmlns:xs="http://www.w3.org/2001/XMLSchema" xmlns:p="http://schemas.microsoft.com/office/2006/metadata/properties" xmlns:ns3="e2ab9d06-06ff-47fc-9f40-af25ddec17dc" xmlns:ns4="260442f4-1979-4cee-978e-d642e7cca6d4" targetNamespace="http://schemas.microsoft.com/office/2006/metadata/properties" ma:root="true" ma:fieldsID="d739cd7b617cc964a5ac29ad96a5334c" ns3:_="" ns4:_="">
    <xsd:import namespace="e2ab9d06-06ff-47fc-9f40-af25ddec17dc"/>
    <xsd:import namespace="260442f4-1979-4cee-978e-d642e7cca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b9d06-06ff-47fc-9f40-af25ddec1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442f4-1979-4cee-978e-d642e7cca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C1AB82-B849-4FEB-8795-E3B24519C3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C2AA7CC-C5A9-4DAC-B3E7-27A67C25C0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EB86F9-234B-47BC-AA2F-F4E280307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b9d06-06ff-47fc-9f40-af25ddec17dc"/>
    <ds:schemaRef ds:uri="260442f4-1979-4cee-978e-d642e7cca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821314-1C43-4361-A86F-3125526A00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ŠablonaMP2021.dotx</Template>
  <TotalTime>9</TotalTime>
  <Pages>37</Pages>
  <Words>6118</Words>
  <Characters>36099</Characters>
  <Application>Microsoft Office Word</Application>
  <DocSecurity>0</DocSecurity>
  <Lines>300</Lines>
  <Paragraphs>84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Smart greenhouse</vt:lpstr>
    </vt:vector>
  </TitlesOfParts>
  <Company/>
  <LinksUpToDate>false</LinksUpToDate>
  <CharactersWithSpaces>42133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greenhouse</dc:title>
  <dc:subject/>
  <dc:creator>Petr Mikenda</dc:creator>
  <cp:keywords/>
  <dc:description/>
  <cp:lastModifiedBy>Petr Mikenda</cp:lastModifiedBy>
  <cp:revision>3</cp:revision>
  <dcterms:created xsi:type="dcterms:W3CDTF">2022-03-15T04:19:00Z</dcterms:created>
  <dcterms:modified xsi:type="dcterms:W3CDTF">2022-03-15T04:28:00Z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0x01010066D17D72DADD2048B4A174645749CC6F</vt:lpwstr>
  </property>
</Properties>
</file>